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14525" w14:textId="7E0CA79E" w:rsidR="001638F6" w:rsidRPr="007A6F60" w:rsidRDefault="00756939" w:rsidP="00756939">
      <w:pPr>
        <w:pStyle w:val="Titel"/>
        <w:rPr>
          <w:lang w:val="en-GB"/>
        </w:rPr>
      </w:pPr>
      <w:r w:rsidRPr="007A6F60">
        <w:rPr>
          <w:lang w:val="en-GB"/>
        </w:rPr>
        <w:t>A GUI for the Riverdi STM32</w:t>
      </w:r>
    </w:p>
    <w:p w14:paraId="76332E04" w14:textId="22E196F9" w:rsidR="00756939" w:rsidRPr="007A6F60" w:rsidRDefault="00756939" w:rsidP="00BE3139">
      <w:pPr>
        <w:pStyle w:val="Foto"/>
        <w:rPr>
          <w:lang w:val="en-GB"/>
        </w:rPr>
      </w:pPr>
      <w:r w:rsidRPr="007A6F60">
        <w:rPr>
          <w:noProof/>
          <w:lang w:val="en-GB"/>
        </w:rPr>
        <w:drawing>
          <wp:inline distT="0" distB="0" distL="0" distR="0" wp14:anchorId="719D2CD1" wp14:editId="70B55B2F">
            <wp:extent cx="5458460" cy="2524125"/>
            <wp:effectExtent l="0" t="0" r="8890" b="9525"/>
            <wp:docPr id="946970561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9419" w14:textId="16C88722" w:rsidR="001638F6" w:rsidRPr="007A6F60" w:rsidRDefault="00756939" w:rsidP="00D5413C">
      <w:pPr>
        <w:pStyle w:val="Undertitel"/>
        <w:rPr>
          <w:lang w:val="en-GB"/>
        </w:rPr>
      </w:pPr>
      <w:r w:rsidRPr="007A6F60">
        <w:rPr>
          <w:lang w:val="en-GB"/>
        </w:rPr>
        <w:t xml:space="preserve">An </w:t>
      </w:r>
      <w:r w:rsidR="00A378FC" w:rsidRPr="007A6F60">
        <w:rPr>
          <w:lang w:val="en-GB"/>
        </w:rPr>
        <w:t>example</w:t>
      </w:r>
      <w:r w:rsidRPr="007A6F60">
        <w:rPr>
          <w:lang w:val="en-GB"/>
        </w:rPr>
        <w:t xml:space="preserve"> of a C++ implementation for the Riverdi stm32 TFT 7” display</w:t>
      </w:r>
    </w:p>
    <w:p w14:paraId="18EC866F" w14:textId="26B312CF" w:rsidR="003422FF" w:rsidRPr="007A6F60" w:rsidRDefault="00756939" w:rsidP="003422FF">
      <w:pPr>
        <w:pStyle w:val="Kontaktoplysninger"/>
        <w:rPr>
          <w:lang w:val="en-GB"/>
        </w:rPr>
      </w:pPr>
      <w:r w:rsidRPr="007A6F60">
        <w:rPr>
          <w:lang w:val="en-GB"/>
        </w:rPr>
        <w:t>Søren Gullach</w:t>
      </w:r>
      <w:r w:rsidR="00D5413C" w:rsidRPr="007A6F60">
        <w:rPr>
          <w:lang w:val="en-GB" w:bidi="da-DK"/>
        </w:rPr>
        <w:t xml:space="preserve"> | </w:t>
      </w:r>
      <w:r w:rsidR="00BE3139" w:rsidRPr="007A6F60">
        <w:rPr>
          <w:lang w:val="en-GB"/>
        </w:rPr>
        <w:t>04 June 2024</w:t>
      </w:r>
      <w:r w:rsidR="003422FF" w:rsidRPr="007A6F60">
        <w:rPr>
          <w:lang w:val="en-GB" w:bidi="da-DK"/>
        </w:rPr>
        <w:br w:type="page"/>
      </w:r>
    </w:p>
    <w:p w14:paraId="7D803987" w14:textId="52053179" w:rsidR="00756939" w:rsidRPr="007A6F60" w:rsidRDefault="00756939" w:rsidP="00756939">
      <w:pPr>
        <w:pStyle w:val="Overskrift1"/>
        <w:rPr>
          <w:lang w:val="en-GB"/>
        </w:rPr>
      </w:pPr>
      <w:bookmarkStart w:id="0" w:name="_Toc168394155"/>
      <w:r w:rsidRPr="007A6F60">
        <w:rPr>
          <w:lang w:val="en-GB"/>
        </w:rPr>
        <w:lastRenderedPageBreak/>
        <w:t>Preface.</w:t>
      </w:r>
      <w:bookmarkEnd w:id="0"/>
    </w:p>
    <w:p w14:paraId="5B72EED0" w14:textId="260A029C" w:rsidR="00756939" w:rsidRPr="007A6F60" w:rsidRDefault="00756939" w:rsidP="00756939">
      <w:pPr>
        <w:rPr>
          <w:lang w:val="en-GB"/>
        </w:rPr>
      </w:pPr>
      <w:r w:rsidRPr="007A6F60">
        <w:rPr>
          <w:lang w:val="en-GB"/>
        </w:rPr>
        <w:t xml:space="preserve">This is an attempt to make a C++ interface for the Riverdi STM32 (RVT70HSMNWC00-B), the goal is </w:t>
      </w:r>
      <w:r w:rsidR="00BE3139" w:rsidRPr="007A6F60">
        <w:rPr>
          <w:lang w:val="en-GB"/>
        </w:rPr>
        <w:t>NOT</w:t>
      </w:r>
      <w:r w:rsidRPr="007A6F60">
        <w:rPr>
          <w:lang w:val="en-GB"/>
        </w:rPr>
        <w:t xml:space="preserve"> to use the STM tool STM32Cube.</w:t>
      </w:r>
    </w:p>
    <w:p w14:paraId="1A739A7E" w14:textId="6BB7ADFF" w:rsidR="00756939" w:rsidRPr="007A6F60" w:rsidRDefault="00756939" w:rsidP="00756939">
      <w:pPr>
        <w:rPr>
          <w:lang w:val="en-GB"/>
        </w:rPr>
      </w:pPr>
      <w:r w:rsidRPr="007A6F60">
        <w:rPr>
          <w:lang w:val="en-GB"/>
        </w:rPr>
        <w:t>On the long run the intension is to make Windows program to setup the hardware and make/draw the GUI.</w:t>
      </w:r>
    </w:p>
    <w:p w14:paraId="1F9F0DEC" w14:textId="7CDF5BE1" w:rsidR="00756939" w:rsidRPr="007A6F60" w:rsidRDefault="00756939" w:rsidP="00756939">
      <w:pPr>
        <w:rPr>
          <w:lang w:val="en-GB"/>
        </w:rPr>
      </w:pPr>
      <w:r w:rsidRPr="007A6F60">
        <w:rPr>
          <w:lang w:val="en-GB"/>
        </w:rPr>
        <w:t xml:space="preserve">The project is made with Visual Studio and </w:t>
      </w:r>
      <w:proofErr w:type="spellStart"/>
      <w:r w:rsidRPr="007A6F60">
        <w:rPr>
          <w:lang w:val="en-GB"/>
        </w:rPr>
        <w:t>VisualGDB</w:t>
      </w:r>
      <w:proofErr w:type="spellEnd"/>
      <w:r w:rsidR="00BE3139" w:rsidRPr="007A6F60">
        <w:rPr>
          <w:lang w:val="en-GB"/>
        </w:rPr>
        <w:t>, GCC cpp17.</w:t>
      </w:r>
      <w:r w:rsidR="00F9658F" w:rsidRPr="007A6F60">
        <w:rPr>
          <w:lang w:val="en-GB"/>
        </w:rPr>
        <w:t xml:space="preserve"> On BareMetal.</w:t>
      </w:r>
    </w:p>
    <w:p w14:paraId="2DE447BF" w14:textId="78AEDE78" w:rsidR="00F9658F" w:rsidRPr="007A6F60" w:rsidRDefault="00F9658F" w:rsidP="00756939">
      <w:pPr>
        <w:rPr>
          <w:lang w:val="en-GB"/>
        </w:rPr>
      </w:pPr>
      <w:r w:rsidRPr="007A6F60">
        <w:rPr>
          <w:lang w:val="en-GB"/>
        </w:rPr>
        <w:t xml:space="preserve">To learn something about the STM32H7 we need the </w:t>
      </w:r>
      <w:hyperlink r:id="rId9" w:history="1">
        <w:r w:rsidRPr="007A6F60">
          <w:rPr>
            <w:rStyle w:val="Hyperlink"/>
            <w:lang w:val="en-GB"/>
          </w:rPr>
          <w:t>STM32H7 datasheet</w:t>
        </w:r>
      </w:hyperlink>
      <w:r w:rsidRPr="007A6F60">
        <w:rPr>
          <w:lang w:val="en-GB"/>
        </w:rPr>
        <w:t xml:space="preserve"> and for the Riverdi display the </w:t>
      </w:r>
      <w:hyperlink r:id="rId10" w:history="1">
        <w:r w:rsidRPr="007A6F60">
          <w:rPr>
            <w:rStyle w:val="Hyperlink"/>
            <w:lang w:val="en-GB"/>
          </w:rPr>
          <w:t>Riverdi STM32 datasheet</w:t>
        </w:r>
      </w:hyperlink>
      <w:r w:rsidRPr="007A6F60">
        <w:rPr>
          <w:lang w:val="en-GB"/>
        </w:rPr>
        <w:t>.</w:t>
      </w:r>
    </w:p>
    <w:p w14:paraId="39A2145F" w14:textId="6A1AD09C" w:rsidR="00943E5D" w:rsidRPr="007A6F60" w:rsidRDefault="00943E5D" w:rsidP="00756939">
      <w:pPr>
        <w:rPr>
          <w:lang w:val="en-GB"/>
        </w:rPr>
      </w:pPr>
      <w:r w:rsidRPr="007A6F60">
        <w:rPr>
          <w:lang w:val="en-GB"/>
        </w:rPr>
        <w:t>I will in general not explain C++ the STM32H7 or Riverdi STM32 hardware.</w:t>
      </w:r>
    </w:p>
    <w:p w14:paraId="37849437" w14:textId="5F7F2A7C" w:rsidR="00F9658F" w:rsidRPr="007A6F60" w:rsidRDefault="00F9658F" w:rsidP="00756939">
      <w:pPr>
        <w:rPr>
          <w:lang w:val="en-GB"/>
        </w:rPr>
      </w:pPr>
      <w:r w:rsidRPr="007A6F60">
        <w:rPr>
          <w:lang w:val="en-GB"/>
        </w:rPr>
        <w:t xml:space="preserve">Let’s </w:t>
      </w:r>
      <w:r w:rsidR="00013C78" w:rsidRPr="007A6F60">
        <w:rPr>
          <w:lang w:val="en-GB"/>
        </w:rPr>
        <w:t>make</w:t>
      </w:r>
      <w:r w:rsidRPr="007A6F60">
        <w:rPr>
          <w:lang w:val="en-GB"/>
        </w:rPr>
        <w:t xml:space="preserve"> our hands dirty and get to the metal!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GB"/>
        </w:rPr>
        <w:id w:val="1907796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1BC91A" w14:textId="006F8C27" w:rsidR="00BE3139" w:rsidRPr="007A6F60" w:rsidRDefault="00BE3139">
          <w:pPr>
            <w:pStyle w:val="Overskrift"/>
            <w:rPr>
              <w:lang w:val="en-GB"/>
            </w:rPr>
          </w:pPr>
          <w:r w:rsidRPr="007A6F60">
            <w:rPr>
              <w:lang w:val="en-GB"/>
            </w:rPr>
            <w:t>Content</w:t>
          </w:r>
        </w:p>
        <w:p w14:paraId="6696E759" w14:textId="6F9A9220" w:rsidR="00BE3139" w:rsidRPr="007A6F60" w:rsidRDefault="00BE3139">
          <w:pPr>
            <w:pStyle w:val="Indholdsfortegnelse1"/>
            <w:tabs>
              <w:tab w:val="right" w:leader="dot" w:pos="8608"/>
            </w:tabs>
            <w:rPr>
              <w:noProof/>
              <w:kern w:val="2"/>
              <w:sz w:val="24"/>
              <w:szCs w:val="24"/>
              <w:lang w:val="en-GB" w:eastAsia="da-DK"/>
              <w14:ligatures w14:val="standardContextual"/>
            </w:rPr>
          </w:pPr>
          <w:r w:rsidRPr="007A6F60">
            <w:rPr>
              <w:lang w:val="en-GB"/>
            </w:rPr>
            <w:fldChar w:fldCharType="begin"/>
          </w:r>
          <w:r w:rsidRPr="007A6F60">
            <w:rPr>
              <w:lang w:val="en-GB"/>
            </w:rPr>
            <w:instrText xml:space="preserve"> TOC \o "1-3" \h \z \u </w:instrText>
          </w:r>
          <w:r w:rsidRPr="007A6F60">
            <w:rPr>
              <w:lang w:val="en-GB"/>
            </w:rPr>
            <w:fldChar w:fldCharType="separate"/>
          </w:r>
          <w:hyperlink w:anchor="_Toc168394155" w:history="1">
            <w:r w:rsidRPr="007A6F60">
              <w:rPr>
                <w:rStyle w:val="Hyperlink"/>
                <w:noProof/>
                <w:lang w:val="en-GB"/>
              </w:rPr>
              <w:t>Preface.</w:t>
            </w:r>
            <w:r w:rsidRPr="007A6F60">
              <w:rPr>
                <w:noProof/>
                <w:webHidden/>
                <w:lang w:val="en-GB"/>
              </w:rPr>
              <w:tab/>
            </w:r>
            <w:r w:rsidRPr="007A6F60">
              <w:rPr>
                <w:noProof/>
                <w:webHidden/>
                <w:lang w:val="en-GB"/>
              </w:rPr>
              <w:fldChar w:fldCharType="begin"/>
            </w:r>
            <w:r w:rsidRPr="007A6F60">
              <w:rPr>
                <w:noProof/>
                <w:webHidden/>
                <w:lang w:val="en-GB"/>
              </w:rPr>
              <w:instrText xml:space="preserve"> PAGEREF _Toc168394155 \h </w:instrText>
            </w:r>
            <w:r w:rsidRPr="007A6F60">
              <w:rPr>
                <w:noProof/>
                <w:webHidden/>
                <w:lang w:val="en-GB"/>
              </w:rPr>
            </w:r>
            <w:r w:rsidRPr="007A6F60">
              <w:rPr>
                <w:noProof/>
                <w:webHidden/>
                <w:lang w:val="en-GB"/>
              </w:rPr>
              <w:fldChar w:fldCharType="separate"/>
            </w:r>
            <w:r w:rsidRPr="007A6F60">
              <w:rPr>
                <w:noProof/>
                <w:webHidden/>
                <w:lang w:val="en-GB"/>
              </w:rPr>
              <w:t>1</w:t>
            </w:r>
            <w:r w:rsidRPr="007A6F6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6362669" w14:textId="4FD4E23F" w:rsidR="00BE3139" w:rsidRPr="007A6F60" w:rsidRDefault="00000000">
          <w:pPr>
            <w:pStyle w:val="Indholdsfortegnelse1"/>
            <w:tabs>
              <w:tab w:val="right" w:leader="dot" w:pos="8608"/>
            </w:tabs>
            <w:rPr>
              <w:noProof/>
              <w:kern w:val="2"/>
              <w:sz w:val="24"/>
              <w:szCs w:val="24"/>
              <w:lang w:val="en-GB" w:eastAsia="da-DK"/>
              <w14:ligatures w14:val="standardContextual"/>
            </w:rPr>
          </w:pPr>
          <w:hyperlink w:anchor="_Toc168394156" w:history="1">
            <w:r w:rsidR="00BE3139" w:rsidRPr="007A6F60">
              <w:rPr>
                <w:rStyle w:val="Hyperlink"/>
                <w:noProof/>
                <w:lang w:val="en-GB"/>
              </w:rPr>
              <w:t>Chapter 1, The basic</w:t>
            </w:r>
            <w:r w:rsidR="00BE3139" w:rsidRPr="007A6F60">
              <w:rPr>
                <w:noProof/>
                <w:webHidden/>
                <w:lang w:val="en-GB"/>
              </w:rPr>
              <w:tab/>
            </w:r>
            <w:r w:rsidR="00BE3139" w:rsidRPr="007A6F60">
              <w:rPr>
                <w:noProof/>
                <w:webHidden/>
                <w:lang w:val="en-GB"/>
              </w:rPr>
              <w:fldChar w:fldCharType="begin"/>
            </w:r>
            <w:r w:rsidR="00BE3139" w:rsidRPr="007A6F60">
              <w:rPr>
                <w:noProof/>
                <w:webHidden/>
                <w:lang w:val="en-GB"/>
              </w:rPr>
              <w:instrText xml:space="preserve"> PAGEREF _Toc168394156 \h </w:instrText>
            </w:r>
            <w:r w:rsidR="00BE3139" w:rsidRPr="007A6F60">
              <w:rPr>
                <w:noProof/>
                <w:webHidden/>
                <w:lang w:val="en-GB"/>
              </w:rPr>
            </w:r>
            <w:r w:rsidR="00BE3139" w:rsidRPr="007A6F60">
              <w:rPr>
                <w:noProof/>
                <w:webHidden/>
                <w:lang w:val="en-GB"/>
              </w:rPr>
              <w:fldChar w:fldCharType="separate"/>
            </w:r>
            <w:r w:rsidR="00BE3139" w:rsidRPr="007A6F60">
              <w:rPr>
                <w:noProof/>
                <w:webHidden/>
                <w:lang w:val="en-GB"/>
              </w:rPr>
              <w:t>1</w:t>
            </w:r>
            <w:r w:rsidR="00BE3139" w:rsidRPr="007A6F6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66C6542" w14:textId="4EF37E33" w:rsidR="00BE3139" w:rsidRPr="007A6F60" w:rsidRDefault="00000000">
          <w:pPr>
            <w:pStyle w:val="Indholdsfortegnelse2"/>
            <w:tabs>
              <w:tab w:val="right" w:leader="dot" w:pos="8608"/>
            </w:tabs>
            <w:rPr>
              <w:noProof/>
              <w:kern w:val="2"/>
              <w:sz w:val="24"/>
              <w:szCs w:val="24"/>
              <w:lang w:val="en-GB" w:eastAsia="da-DK"/>
              <w14:ligatures w14:val="standardContextual"/>
            </w:rPr>
          </w:pPr>
          <w:hyperlink w:anchor="_Toc168394157" w:history="1">
            <w:r w:rsidR="00BE3139" w:rsidRPr="007A6F60">
              <w:rPr>
                <w:rStyle w:val="Hyperlink"/>
                <w:noProof/>
                <w:lang w:val="en-GB"/>
              </w:rPr>
              <w:t>Organization of files.</w:t>
            </w:r>
            <w:r w:rsidR="00BE3139" w:rsidRPr="007A6F60">
              <w:rPr>
                <w:noProof/>
                <w:webHidden/>
                <w:lang w:val="en-GB"/>
              </w:rPr>
              <w:tab/>
            </w:r>
            <w:r w:rsidR="00BE3139" w:rsidRPr="007A6F60">
              <w:rPr>
                <w:noProof/>
                <w:webHidden/>
                <w:lang w:val="en-GB"/>
              </w:rPr>
              <w:fldChar w:fldCharType="begin"/>
            </w:r>
            <w:r w:rsidR="00BE3139" w:rsidRPr="007A6F60">
              <w:rPr>
                <w:noProof/>
                <w:webHidden/>
                <w:lang w:val="en-GB"/>
              </w:rPr>
              <w:instrText xml:space="preserve"> PAGEREF _Toc168394157 \h </w:instrText>
            </w:r>
            <w:r w:rsidR="00BE3139" w:rsidRPr="007A6F60">
              <w:rPr>
                <w:noProof/>
                <w:webHidden/>
                <w:lang w:val="en-GB"/>
              </w:rPr>
            </w:r>
            <w:r w:rsidR="00BE3139" w:rsidRPr="007A6F60">
              <w:rPr>
                <w:noProof/>
                <w:webHidden/>
                <w:lang w:val="en-GB"/>
              </w:rPr>
              <w:fldChar w:fldCharType="separate"/>
            </w:r>
            <w:r w:rsidR="00BE3139" w:rsidRPr="007A6F60">
              <w:rPr>
                <w:noProof/>
                <w:webHidden/>
                <w:lang w:val="en-GB"/>
              </w:rPr>
              <w:t>1</w:t>
            </w:r>
            <w:r w:rsidR="00BE3139" w:rsidRPr="007A6F6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53FEC1BD" w14:textId="6E3D371A" w:rsidR="00BE3139" w:rsidRPr="007A6F60" w:rsidRDefault="00BE3139">
          <w:pPr>
            <w:rPr>
              <w:lang w:val="en-GB"/>
            </w:rPr>
          </w:pPr>
          <w:r w:rsidRPr="007A6F60">
            <w:rPr>
              <w:b/>
              <w:bCs/>
              <w:lang w:val="en-GB"/>
            </w:rPr>
            <w:fldChar w:fldCharType="end"/>
          </w:r>
        </w:p>
      </w:sdtContent>
    </w:sdt>
    <w:p w14:paraId="541546F5" w14:textId="3A4BD5C4" w:rsidR="00756939" w:rsidRPr="007A6F60" w:rsidRDefault="00756939" w:rsidP="00756939">
      <w:pPr>
        <w:pStyle w:val="Overskrift1"/>
        <w:rPr>
          <w:lang w:val="en-GB"/>
        </w:rPr>
      </w:pPr>
      <w:bookmarkStart w:id="1" w:name="_Toc168394156"/>
      <w:r w:rsidRPr="007A6F60">
        <w:rPr>
          <w:lang w:val="en-GB"/>
        </w:rPr>
        <w:t>Chapter 1, The basic</w:t>
      </w:r>
      <w:bookmarkEnd w:id="1"/>
    </w:p>
    <w:p w14:paraId="6B642121" w14:textId="2005C1AB" w:rsidR="00756939" w:rsidRPr="007A6F60" w:rsidRDefault="00756939" w:rsidP="00756939">
      <w:pPr>
        <w:rPr>
          <w:lang w:val="en-GB"/>
        </w:rPr>
      </w:pPr>
      <w:r w:rsidRPr="007A6F60">
        <w:rPr>
          <w:lang w:val="en-GB"/>
        </w:rPr>
        <w:t>How to get started</w:t>
      </w:r>
      <w:r w:rsidR="00BE3139" w:rsidRPr="007A6F60">
        <w:rPr>
          <w:lang w:val="en-GB"/>
        </w:rPr>
        <w:t>? Out of the box the STM32H7 can “run” on basic settings, but we need to make some drivers to get any useful done.</w:t>
      </w:r>
    </w:p>
    <w:p w14:paraId="44292073" w14:textId="77777777" w:rsidR="00BE3139" w:rsidRPr="007A6F60" w:rsidRDefault="00BE3139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A GPIO driver, to handle IO</w:t>
      </w:r>
    </w:p>
    <w:p w14:paraId="6F9D937F" w14:textId="78CEB038" w:rsidR="00BE3139" w:rsidRPr="007A6F60" w:rsidRDefault="00BE3139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 xml:space="preserve">A </w:t>
      </w:r>
      <w:proofErr w:type="spellStart"/>
      <w:r w:rsidRPr="007A6F60">
        <w:rPr>
          <w:lang w:val="en-GB"/>
        </w:rPr>
        <w:t>Systick</w:t>
      </w:r>
      <w:proofErr w:type="spellEnd"/>
      <w:r w:rsidRPr="007A6F60">
        <w:rPr>
          <w:lang w:val="en-GB"/>
        </w:rPr>
        <w:t xml:space="preserve"> driver to handle delays</w:t>
      </w:r>
    </w:p>
    <w:p w14:paraId="5424FCC4" w14:textId="5D7DDC55" w:rsidR="00BE3139" w:rsidRPr="007A6F60" w:rsidRDefault="00BE3139" w:rsidP="00BE3139">
      <w:pPr>
        <w:rPr>
          <w:lang w:val="en-GB"/>
        </w:rPr>
      </w:pPr>
      <w:r w:rsidRPr="007A6F60">
        <w:rPr>
          <w:lang w:val="en-GB"/>
        </w:rPr>
        <w:t>With this we can make the LED blink.</w:t>
      </w:r>
    </w:p>
    <w:p w14:paraId="51F6908A" w14:textId="5016C921" w:rsidR="00BE3139" w:rsidRPr="007A6F60" w:rsidRDefault="00BE3139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 xml:space="preserve">A Clock driver to setup the clock system </w:t>
      </w:r>
    </w:p>
    <w:p w14:paraId="6709DF71" w14:textId="51E4DC37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Power driver</w:t>
      </w:r>
    </w:p>
    <w:p w14:paraId="7E7EE261" w14:textId="77777777" w:rsidR="00F9658F" w:rsidRPr="007A6F60" w:rsidRDefault="00F9658F" w:rsidP="00F9658F">
      <w:pPr>
        <w:rPr>
          <w:lang w:val="en-GB"/>
        </w:rPr>
      </w:pPr>
      <w:r w:rsidRPr="007A6F60">
        <w:rPr>
          <w:lang w:val="en-GB"/>
        </w:rPr>
        <w:t>To make things run a little faster.</w:t>
      </w:r>
    </w:p>
    <w:p w14:paraId="4C23B4B9" w14:textId="2460AB0D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Timer drives</w:t>
      </w:r>
    </w:p>
    <w:p w14:paraId="1F958B2F" w14:textId="70B5BCF6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LTDC driver</w:t>
      </w:r>
    </w:p>
    <w:p w14:paraId="202FDBB1" w14:textId="7850B4F0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DSI driver</w:t>
      </w:r>
    </w:p>
    <w:p w14:paraId="16CB745B" w14:textId="295D383E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FMC driver</w:t>
      </w:r>
    </w:p>
    <w:p w14:paraId="4F155852" w14:textId="4E5005CD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I2C driver</w:t>
      </w:r>
    </w:p>
    <w:p w14:paraId="3E349931" w14:textId="7E79361A" w:rsidR="00F9658F" w:rsidRPr="007A6F60" w:rsidRDefault="00F9658F" w:rsidP="00BE3139">
      <w:pPr>
        <w:pStyle w:val="Listeafsnit"/>
        <w:numPr>
          <w:ilvl w:val="0"/>
          <w:numId w:val="21"/>
        </w:numPr>
        <w:rPr>
          <w:lang w:val="en-GB"/>
        </w:rPr>
      </w:pPr>
      <w:r w:rsidRPr="007A6F60">
        <w:rPr>
          <w:lang w:val="en-GB"/>
        </w:rPr>
        <w:t>DMS2D driver</w:t>
      </w:r>
    </w:p>
    <w:p w14:paraId="2A7DDF61" w14:textId="3040B0D5" w:rsidR="00BE3139" w:rsidRPr="007A6F60" w:rsidRDefault="00F9658F" w:rsidP="00F9658F">
      <w:pPr>
        <w:rPr>
          <w:lang w:val="en-GB"/>
        </w:rPr>
      </w:pPr>
      <w:r w:rsidRPr="007A6F60">
        <w:rPr>
          <w:lang w:val="en-GB"/>
        </w:rPr>
        <w:t>To get anything on the screen</w:t>
      </w:r>
    </w:p>
    <w:p w14:paraId="5F4B03F3" w14:textId="66BF2673" w:rsidR="00BE3139" w:rsidRPr="007A6F60" w:rsidRDefault="00BE3139" w:rsidP="00F9658F">
      <w:pPr>
        <w:pStyle w:val="Overskrift2"/>
        <w:rPr>
          <w:lang w:val="en-GB"/>
        </w:rPr>
      </w:pPr>
      <w:bookmarkStart w:id="2" w:name="_Toc168394157"/>
      <w:r w:rsidRPr="007A6F60">
        <w:rPr>
          <w:lang w:val="en-GB"/>
        </w:rPr>
        <w:lastRenderedPageBreak/>
        <w:t>Organization of files.</w:t>
      </w:r>
      <w:bookmarkEnd w:id="2"/>
    </w:p>
    <w:p w14:paraId="6D4D3954" w14:textId="77777777" w:rsidR="00BE3139" w:rsidRPr="007A6F60" w:rsidRDefault="00BE3139" w:rsidP="00BE3139">
      <w:pPr>
        <w:rPr>
          <w:lang w:val="en-GB"/>
        </w:rPr>
      </w:pPr>
    </w:p>
    <w:p w14:paraId="37AF6634" w14:textId="65319257" w:rsidR="00BE3139" w:rsidRPr="007A6F60" w:rsidRDefault="00BE3139" w:rsidP="00BE3139">
      <w:pPr>
        <w:rPr>
          <w:lang w:val="en-GB"/>
        </w:rPr>
      </w:pPr>
      <w:r w:rsidRPr="007A6F60">
        <w:rPr>
          <w:lang w:val="en-GB"/>
        </w:rPr>
        <w:t>\Project</w:t>
      </w:r>
      <w:r w:rsidRPr="007A6F60">
        <w:rPr>
          <w:lang w:val="en-GB"/>
        </w:rPr>
        <w:tab/>
      </w:r>
      <w:r w:rsidRPr="007A6F60">
        <w:rPr>
          <w:lang w:val="en-GB"/>
        </w:rPr>
        <w:tab/>
      </w:r>
      <w:r w:rsidRPr="007A6F60">
        <w:rPr>
          <w:lang w:val="en-GB"/>
        </w:rPr>
        <w:tab/>
        <w:t>The base project</w:t>
      </w:r>
    </w:p>
    <w:p w14:paraId="51106D0E" w14:textId="0D573F2D" w:rsidR="00BE3139" w:rsidRPr="007A6F60" w:rsidRDefault="00BE3139" w:rsidP="00BE3139">
      <w:pPr>
        <w:rPr>
          <w:lang w:val="en-GB"/>
        </w:rPr>
      </w:pPr>
      <w:r w:rsidRPr="007A6F60">
        <w:rPr>
          <w:lang w:val="en-GB"/>
        </w:rPr>
        <w:t>\Project\osSTM32H7xx</w:t>
      </w:r>
      <w:r w:rsidRPr="007A6F60">
        <w:rPr>
          <w:lang w:val="en-GB"/>
        </w:rPr>
        <w:tab/>
      </w:r>
      <w:r w:rsidRPr="007A6F60">
        <w:rPr>
          <w:lang w:val="en-GB"/>
        </w:rPr>
        <w:tab/>
        <w:t>Files for OS/HW</w:t>
      </w:r>
    </w:p>
    <w:p w14:paraId="009D3B3C" w14:textId="0990A6AF" w:rsidR="00BE3139" w:rsidRPr="007A6F60" w:rsidRDefault="00BE3139" w:rsidP="00BE3139">
      <w:pPr>
        <w:rPr>
          <w:lang w:val="en-GB"/>
        </w:rPr>
      </w:pPr>
      <w:r w:rsidRPr="007A6F60">
        <w:rPr>
          <w:lang w:val="en-GB"/>
        </w:rPr>
        <w:t>\Project\glSTM32H7xx</w:t>
      </w:r>
      <w:r w:rsidRPr="007A6F60">
        <w:rPr>
          <w:lang w:val="en-GB"/>
        </w:rPr>
        <w:tab/>
      </w:r>
      <w:r w:rsidRPr="007A6F60">
        <w:rPr>
          <w:lang w:val="en-GB"/>
        </w:rPr>
        <w:tab/>
        <w:t>Files for the Graphic</w:t>
      </w:r>
    </w:p>
    <w:p w14:paraId="694DD02B" w14:textId="11FFC5A7" w:rsidR="00BE3139" w:rsidRPr="007A6F60" w:rsidRDefault="00BE3139" w:rsidP="00BE3139">
      <w:pPr>
        <w:rPr>
          <w:lang w:val="en-GB"/>
        </w:rPr>
      </w:pPr>
      <w:r w:rsidRPr="007A6F60">
        <w:rPr>
          <w:lang w:val="en-GB"/>
        </w:rPr>
        <w:t xml:space="preserve">All files starting with </w:t>
      </w:r>
      <w:proofErr w:type="spellStart"/>
      <w:r w:rsidRPr="007A6F60">
        <w:rPr>
          <w:lang w:val="en-GB"/>
        </w:rPr>
        <w:t>os</w:t>
      </w:r>
      <w:proofErr w:type="spellEnd"/>
      <w:r w:rsidRPr="007A6F60">
        <w:rPr>
          <w:lang w:val="en-GB"/>
        </w:rPr>
        <w:t>- belongs to the STM32H7 hardware, to setup and control the STM environment.</w:t>
      </w:r>
    </w:p>
    <w:p w14:paraId="1E4DC640" w14:textId="7662843A" w:rsidR="00BE3139" w:rsidRPr="007A6F60" w:rsidRDefault="00BE3139" w:rsidP="00BE3139">
      <w:pPr>
        <w:rPr>
          <w:lang w:val="en-GB"/>
        </w:rPr>
      </w:pPr>
      <w:r w:rsidRPr="007A6F60">
        <w:rPr>
          <w:lang w:val="en-GB"/>
        </w:rPr>
        <w:t xml:space="preserve">Files starting with </w:t>
      </w:r>
      <w:proofErr w:type="spellStart"/>
      <w:r w:rsidRPr="007A6F60">
        <w:rPr>
          <w:lang w:val="en-GB"/>
        </w:rPr>
        <w:t>gl</w:t>
      </w:r>
      <w:proofErr w:type="spellEnd"/>
      <w:r w:rsidRPr="007A6F60">
        <w:rPr>
          <w:lang w:val="en-GB"/>
        </w:rPr>
        <w:t>- is for the graphic library.</w:t>
      </w:r>
    </w:p>
    <w:p w14:paraId="4070C244" w14:textId="6B644D61" w:rsidR="00F9658F" w:rsidRPr="007A6F60" w:rsidRDefault="00F9658F" w:rsidP="00F9658F">
      <w:pPr>
        <w:pStyle w:val="Overskrift2"/>
        <w:rPr>
          <w:lang w:val="en-GB"/>
        </w:rPr>
      </w:pPr>
      <w:r w:rsidRPr="007A6F60">
        <w:rPr>
          <w:lang w:val="en-GB"/>
        </w:rPr>
        <w:t>LED Blink.</w:t>
      </w:r>
    </w:p>
    <w:p w14:paraId="5914F504" w14:textId="6F2612C7" w:rsidR="00F9658F" w:rsidRPr="007A6F60" w:rsidRDefault="00F9658F" w:rsidP="00F9658F">
      <w:pPr>
        <w:rPr>
          <w:lang w:val="en-GB"/>
        </w:rPr>
      </w:pPr>
      <w:r w:rsidRPr="007A6F60">
        <w:rPr>
          <w:lang w:val="en-GB"/>
        </w:rPr>
        <w:t xml:space="preserve">To make the LED, on IO GPIOJ 10, blink, </w:t>
      </w:r>
      <w:r w:rsidR="00013C78" w:rsidRPr="007A6F60">
        <w:rPr>
          <w:lang w:val="en-GB"/>
        </w:rPr>
        <w:t>we</w:t>
      </w:r>
      <w:r w:rsidRPr="007A6F60">
        <w:rPr>
          <w:lang w:val="en-GB"/>
        </w:rPr>
        <w:t xml:space="preserve"> need to setup the IO port(s)</w:t>
      </w:r>
      <w:r w:rsidR="00013C78" w:rsidRPr="007A6F60">
        <w:rPr>
          <w:lang w:val="en-GB"/>
        </w:rPr>
        <w:t xml:space="preserve">. This is done with the </w:t>
      </w:r>
      <w:proofErr w:type="spellStart"/>
      <w:r w:rsidR="00013C78" w:rsidRPr="007A6F60">
        <w:rPr>
          <w:lang w:val="en-GB"/>
        </w:rPr>
        <w:t>GPIO.h</w:t>
      </w:r>
      <w:proofErr w:type="spellEnd"/>
      <w:r w:rsidR="00013C78" w:rsidRPr="007A6F60">
        <w:rPr>
          <w:lang w:val="en-GB"/>
        </w:rPr>
        <w:t xml:space="preserve"> file, </w:t>
      </w:r>
      <w:proofErr w:type="spellStart"/>
      <w:r w:rsidR="00013C78" w:rsidRPr="007A6F60">
        <w:rPr>
          <w:lang w:val="en-GB"/>
        </w:rPr>
        <w:t>hwGPIO</w:t>
      </w:r>
      <w:proofErr w:type="spellEnd"/>
      <w:r w:rsidR="00013C78" w:rsidRPr="007A6F60">
        <w:rPr>
          <w:lang w:val="en-GB"/>
        </w:rPr>
        <w:t xml:space="preserve"> object.</w:t>
      </w:r>
    </w:p>
    <w:p w14:paraId="11BDB2EB" w14:textId="57FAFAED" w:rsidR="00013C78" w:rsidRPr="007A6F60" w:rsidRDefault="00013C78" w:rsidP="00F9658F">
      <w:pPr>
        <w:rPr>
          <w:lang w:val="en-GB"/>
        </w:rPr>
      </w:pPr>
      <w:r w:rsidRPr="007A6F60">
        <w:rPr>
          <w:lang w:val="en-GB"/>
        </w:rPr>
        <w:t xml:space="preserve">And to setup the delay. </w:t>
      </w:r>
      <w:proofErr w:type="spellStart"/>
      <w:r w:rsidRPr="007A6F60">
        <w:rPr>
          <w:lang w:val="en-GB"/>
        </w:rPr>
        <w:t>Systick.h</w:t>
      </w:r>
      <w:proofErr w:type="spellEnd"/>
      <w:r w:rsidRPr="007A6F60">
        <w:rPr>
          <w:lang w:val="en-GB"/>
        </w:rPr>
        <w:t xml:space="preserve">, </w:t>
      </w:r>
      <w:proofErr w:type="spellStart"/>
      <w:r w:rsidRPr="007A6F60">
        <w:rPr>
          <w:lang w:val="en-GB"/>
        </w:rPr>
        <w:t>hwSysTick</w:t>
      </w:r>
      <w:proofErr w:type="spellEnd"/>
      <w:r w:rsidRPr="007A6F60">
        <w:rPr>
          <w:lang w:val="en-GB"/>
        </w:rPr>
        <w:t xml:space="preserve"> object</w:t>
      </w:r>
    </w:p>
    <w:p w14:paraId="22A68A48" w14:textId="75F3218F" w:rsidR="00013C78" w:rsidRPr="007A6F60" w:rsidRDefault="00013C78" w:rsidP="00F9658F">
      <w:pPr>
        <w:rPr>
          <w:lang w:val="en-GB"/>
        </w:rPr>
      </w:pPr>
      <w:r w:rsidRPr="007A6F60">
        <w:rPr>
          <w:lang w:val="en-GB"/>
        </w:rPr>
        <w:t>From the Main file:</w:t>
      </w:r>
    </w:p>
    <w:p w14:paraId="5B324DCE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create an IO pin for an LED connected to GPIOJ, pin 10</w:t>
      </w:r>
    </w:p>
    <w:p w14:paraId="33DFBEB7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hwGPIO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LedGUI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GPIOJ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10, 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hwGPIO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eMode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Output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hwGPIO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ePP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PushPull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E7929B7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GB"/>
        </w:rPr>
      </w:pPr>
    </w:p>
    <w:p w14:paraId="7DFF9457" w14:textId="3DC01F2F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main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50EAC3EB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8A2C5D8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Initialize </w:t>
      </w:r>
      <w:proofErr w:type="spellStart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SysTick</w:t>
      </w:r>
      <w:proofErr w:type="spellEnd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 timer</w:t>
      </w:r>
    </w:p>
    <w:p w14:paraId="278CBCB9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hwSysTick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Init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11A35429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35E64FF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(1)</w:t>
      </w:r>
    </w:p>
    <w:p w14:paraId="27554BD3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0E4AB88B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Toggle the LED</w:t>
      </w:r>
    </w:p>
    <w:p w14:paraId="63966CA2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LedGUI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Toggle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1CD26F46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osDelay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1000);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Delay for x milliseconds</w:t>
      </w:r>
    </w:p>
    <w:p w14:paraId="5003A3E6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6B395BB" w14:textId="77777777" w:rsidR="00013C78" w:rsidRPr="007A6F60" w:rsidRDefault="00013C78" w:rsidP="00013C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BB7B9AC" w14:textId="5E4FBD55" w:rsidR="00013C78" w:rsidRPr="007A6F60" w:rsidRDefault="00013C78" w:rsidP="00F9658F">
      <w:pPr>
        <w:rPr>
          <w:lang w:val="en-GB"/>
        </w:rPr>
      </w:pPr>
    </w:p>
    <w:p w14:paraId="5752D989" w14:textId="46E3CD01" w:rsidR="00013C78" w:rsidRPr="007A6F60" w:rsidRDefault="00013C78" w:rsidP="00F9658F">
      <w:pPr>
        <w:rPr>
          <w:lang w:val="en-GB"/>
        </w:rPr>
      </w:pPr>
      <w:r w:rsidRPr="007A6F60">
        <w:rPr>
          <w:lang w:val="en-GB"/>
        </w:rPr>
        <w:t xml:space="preserve">Compile and run </w:t>
      </w:r>
      <w:r w:rsidRPr="007A6F6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7A6F60">
        <w:rPr>
          <w:lang w:val="en-GB"/>
        </w:rPr>
        <w:t xml:space="preserve"> We have made out first </w:t>
      </w:r>
      <w:r w:rsidR="00A378FC">
        <w:rPr>
          <w:lang w:val="en-GB"/>
        </w:rPr>
        <w:t>B</w:t>
      </w:r>
      <w:r w:rsidRPr="007A6F60">
        <w:rPr>
          <w:lang w:val="en-GB"/>
        </w:rPr>
        <w:t>are</w:t>
      </w:r>
      <w:r w:rsidR="00A378FC">
        <w:rPr>
          <w:lang w:val="en-GB"/>
        </w:rPr>
        <w:t>M</w:t>
      </w:r>
      <w:r w:rsidRPr="007A6F60">
        <w:rPr>
          <w:lang w:val="en-GB"/>
        </w:rPr>
        <w:t>etal driver</w:t>
      </w:r>
      <w:r w:rsidR="00943E5D" w:rsidRPr="007A6F60">
        <w:rPr>
          <w:lang w:val="en-GB"/>
        </w:rPr>
        <w:t>s</w:t>
      </w:r>
      <w:r w:rsidR="00A378FC">
        <w:rPr>
          <w:lang w:val="en-GB"/>
        </w:rPr>
        <w:t xml:space="preserve"> for the STM32H7</w:t>
      </w:r>
      <w:r w:rsidRPr="007A6F60">
        <w:rPr>
          <w:lang w:val="en-GB"/>
        </w:rPr>
        <w:t>.</w:t>
      </w:r>
    </w:p>
    <w:p w14:paraId="5DF69260" w14:textId="6B556A5D" w:rsidR="00013C78" w:rsidRPr="007A6F60" w:rsidRDefault="00013C78" w:rsidP="00013C78">
      <w:pPr>
        <w:pStyle w:val="Overskrift2"/>
        <w:rPr>
          <w:lang w:val="en-GB"/>
        </w:rPr>
      </w:pPr>
      <w:r w:rsidRPr="007A6F60">
        <w:rPr>
          <w:lang w:val="en-GB"/>
        </w:rPr>
        <w:t>Clock System.</w:t>
      </w:r>
    </w:p>
    <w:p w14:paraId="5DF5F22C" w14:textId="7F11EAF8" w:rsidR="00013C78" w:rsidRPr="007A6F60" w:rsidRDefault="00013C78" w:rsidP="00013C78">
      <w:pPr>
        <w:rPr>
          <w:lang w:val="en-GB"/>
        </w:rPr>
      </w:pPr>
      <w:r w:rsidRPr="007A6F60">
        <w:rPr>
          <w:lang w:val="en-GB"/>
        </w:rPr>
        <w:t xml:space="preserve">Now </w:t>
      </w:r>
      <w:r w:rsidR="00A378FC" w:rsidRPr="007A6F60">
        <w:rPr>
          <w:lang w:val="en-GB"/>
        </w:rPr>
        <w:t>it’s</w:t>
      </w:r>
      <w:r w:rsidRPr="007A6F60">
        <w:rPr>
          <w:lang w:val="en-GB"/>
        </w:rPr>
        <w:t xml:space="preserve"> going to be difficult, the clock system on the STM32H7 is dauting and to get to maximum speed we also need to handle the power modes!</w:t>
      </w:r>
    </w:p>
    <w:p w14:paraId="117484A8" w14:textId="77777777" w:rsidR="00943E5D" w:rsidRPr="007A6F60" w:rsidRDefault="00013C78" w:rsidP="00013C78">
      <w:pPr>
        <w:rPr>
          <w:lang w:val="en-GB"/>
        </w:rPr>
      </w:pPr>
      <w:r w:rsidRPr="007A6F60">
        <w:rPr>
          <w:lang w:val="en-GB"/>
        </w:rPr>
        <w:t xml:space="preserve">See </w:t>
      </w:r>
      <w:proofErr w:type="spellStart"/>
      <w:r w:rsidRPr="007A6F60">
        <w:rPr>
          <w:lang w:val="en-GB"/>
        </w:rPr>
        <w:t>RCC.h</w:t>
      </w:r>
      <w:proofErr w:type="spellEnd"/>
      <w:r w:rsidRPr="007A6F60">
        <w:rPr>
          <w:lang w:val="en-GB"/>
        </w:rPr>
        <w:t xml:space="preserve"> and </w:t>
      </w:r>
      <w:proofErr w:type="spellStart"/>
      <w:r w:rsidRPr="007A6F60">
        <w:rPr>
          <w:lang w:val="en-GB"/>
        </w:rPr>
        <w:t>PWR.h</w:t>
      </w:r>
      <w:proofErr w:type="spellEnd"/>
      <w:r w:rsidR="00943E5D" w:rsidRPr="007A6F60">
        <w:rPr>
          <w:lang w:val="en-GB"/>
        </w:rPr>
        <w:t>.</w:t>
      </w:r>
    </w:p>
    <w:p w14:paraId="025548E9" w14:textId="4431E2F9" w:rsidR="00013C78" w:rsidRPr="007A6F60" w:rsidRDefault="00943E5D" w:rsidP="00013C78">
      <w:pPr>
        <w:rPr>
          <w:color w:val="FF0000"/>
          <w:lang w:val="en-GB"/>
        </w:rPr>
      </w:pPr>
      <w:r w:rsidRPr="007A6F60">
        <w:rPr>
          <w:color w:val="FF0000"/>
          <w:lang w:val="en-GB"/>
        </w:rPr>
        <w:t>At the time of writing the implementation have an unknown error with the power mode, resulting in that the HW will not always hot restart, needs a power recycle.</w:t>
      </w:r>
    </w:p>
    <w:p w14:paraId="5803AD20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Initialize hardware</w:t>
      </w:r>
    </w:p>
    <w:p w14:paraId="20159ACA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proofErr w:type="spellStart"/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Printf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800000"/>
          <w:sz w:val="19"/>
          <w:szCs w:val="19"/>
          <w:lang w:val="en-GB"/>
        </w:rPr>
        <w:t>"HW Init CM7\n"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7DFFC0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SupplyConfiguration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eSupplyConfigurations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C1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Riverdi 7" uses this</w:t>
      </w:r>
    </w:p>
    <w:p w14:paraId="66D40DFA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hwSysClock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Setup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Setup RCC clock</w:t>
      </w:r>
    </w:p>
    <w:p w14:paraId="702918A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GB"/>
        </w:rPr>
      </w:pPr>
    </w:p>
    <w:p w14:paraId="73A35033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Update system core clock</w:t>
      </w:r>
    </w:p>
    <w:p w14:paraId="5B48A1D9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hwSysClock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SystemCoreClockUpdate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0C75DC4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0902620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Reinitialize </w:t>
      </w:r>
      <w:proofErr w:type="spellStart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SysTick</w:t>
      </w:r>
      <w:proofErr w:type="spellEnd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 with new clock settings</w:t>
      </w:r>
    </w:p>
    <w:p w14:paraId="34E67619" w14:textId="5513520C" w:rsidR="00943E5D" w:rsidRPr="007A6F60" w:rsidRDefault="00943E5D" w:rsidP="00943E5D">
      <w:pPr>
        <w:rPr>
          <w:lang w:val="en-GB"/>
        </w:rPr>
      </w:pP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hwSysTick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Init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5E4D5522" w14:textId="21EA72F9" w:rsidR="00013C78" w:rsidRPr="007A6F60" w:rsidRDefault="00943E5D" w:rsidP="00013C78">
      <w:pPr>
        <w:rPr>
          <w:lang w:val="en-GB"/>
        </w:rPr>
      </w:pPr>
      <w:r w:rsidRPr="007A6F60">
        <w:rPr>
          <w:lang w:val="en-GB"/>
        </w:rPr>
        <w:t xml:space="preserve">Here is the </w:t>
      </w:r>
      <w:proofErr w:type="spellStart"/>
      <w:proofErr w:type="gramStart"/>
      <w:r w:rsidRPr="007A6F60">
        <w:rPr>
          <w:lang w:val="en-GB"/>
        </w:rPr>
        <w:t>hwSysClock</w:t>
      </w:r>
      <w:proofErr w:type="spellEnd"/>
      <w:r w:rsidRPr="007A6F60">
        <w:rPr>
          <w:lang w:val="en-GB"/>
        </w:rPr>
        <w:t>::</w:t>
      </w:r>
      <w:proofErr w:type="gramEnd"/>
      <w:r w:rsidRPr="007A6F60">
        <w:rPr>
          <w:lang w:val="en-GB"/>
        </w:rPr>
        <w:t>Setup() function</w:t>
      </w:r>
    </w:p>
    <w:p w14:paraId="0A5CB53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hwSysClock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Setup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()</w:t>
      </w:r>
    </w:p>
    <w:p w14:paraId="21A18648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CA93692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make sure MPUs run</w:t>
      </w:r>
    </w:p>
    <w:p w14:paraId="129F64A5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gram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HSI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eHSI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Mhz64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on </w:t>
      </w:r>
    </w:p>
    <w:p w14:paraId="07E4CD1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SYSClkSource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eSysClkSource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HSI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F9D635E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03F9EFD5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Printf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800000"/>
          <w:sz w:val="19"/>
          <w:szCs w:val="19"/>
          <w:lang w:val="en-GB"/>
        </w:rPr>
        <w:t>"Selecting HSE\n"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6727A6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10CE617E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gram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HSE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eHSE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External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HSE_VALUE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16MHz</w:t>
      </w:r>
    </w:p>
    <w:p w14:paraId="587EC85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PLLSource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ePLL_SRC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HSE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16MHz</w:t>
      </w:r>
    </w:p>
    <w:p w14:paraId="12D943FF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PLL1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PllInClk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(4'000'000);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16/4 = 4MHz source for PLL1</w:t>
      </w:r>
    </w:p>
    <w:p w14:paraId="3412478F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</w:t>
      </w:r>
      <w:proofErr w:type="gramStart"/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proofErr w:type="gram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C1_CLK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480</w:t>
      </w:r>
    </w:p>
    <w:p w14:paraId="3C4FFC1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Printf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800000"/>
          <w:sz w:val="19"/>
          <w:szCs w:val="19"/>
          <w:lang w:val="en-GB"/>
        </w:rPr>
        <w:t>"Selecting 480 MHz\n"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386A83D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VOS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eVOSs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VOS0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FF11A9B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PLL1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SetupInteger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(240, 2, 24, 2);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(4*240)/2 = 480 MHz</w:t>
      </w:r>
    </w:p>
    <w:p w14:paraId="1F967C1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#endif</w:t>
      </w:r>
    </w:p>
    <w:p w14:paraId="6B2402CE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</w:t>
      </w:r>
      <w:proofErr w:type="gramStart"/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proofErr w:type="gram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C1_CLK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400</w:t>
      </w:r>
    </w:p>
    <w:p w14:paraId="5F8C815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Printf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"Selecting 400 MHz\n");</w:t>
      </w:r>
    </w:p>
    <w:p w14:paraId="2C4B8F40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VOS(</w:t>
      </w:r>
      <w:proofErr w:type="spell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eVOSs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::VOS1);</w:t>
      </w:r>
    </w:p>
    <w:p w14:paraId="69C34225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CC.PLL1.SetupInteger(200,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24,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2);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// (4*200)/2 = 400 MHz</w:t>
      </w:r>
    </w:p>
    <w:p w14:paraId="02CD729E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#endif</w:t>
      </w:r>
    </w:p>
    <w:p w14:paraId="1EB2BD77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</w:t>
      </w:r>
      <w:proofErr w:type="gramStart"/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proofErr w:type="gram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C1_CLK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300</w:t>
      </w:r>
    </w:p>
    <w:p w14:paraId="4A1B3C33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Printf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"Selecting 300 MHz\n");</w:t>
      </w:r>
    </w:p>
    <w:p w14:paraId="11E1435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VOS(</w:t>
      </w:r>
      <w:proofErr w:type="spell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eVOSs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::VOS2);</w:t>
      </w:r>
    </w:p>
    <w:p w14:paraId="09E095FB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CC.PLL1.SetupInteger(150,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24,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2);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// (4*150)/2 = 300 MHz</w:t>
      </w:r>
    </w:p>
    <w:p w14:paraId="07E674F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#endif</w:t>
      </w:r>
    </w:p>
    <w:p w14:paraId="2F21AC61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</w:t>
      </w:r>
      <w:proofErr w:type="gramStart"/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proofErr w:type="gram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BEB7FF"/>
          <w:sz w:val="19"/>
          <w:szCs w:val="19"/>
          <w:lang w:val="en-GB"/>
        </w:rPr>
        <w:t>C1_CLK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200</w:t>
      </w:r>
    </w:p>
    <w:p w14:paraId="39DEC2C1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Printf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"Selecting 200 MHz\n");</w:t>
      </w:r>
    </w:p>
    <w:p w14:paraId="31E244D3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</w:t>
      </w:r>
      <w:proofErr w:type="gram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VOS(</w:t>
      </w:r>
      <w:proofErr w:type="spell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hwPWR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eVOSs</w:t>
      </w:r>
      <w:proofErr w:type="spellEnd"/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::VOS3);</w:t>
      </w:r>
    </w:p>
    <w:p w14:paraId="50771CE8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CC.PLL1.SetupInteger(100,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24,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2);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808080"/>
          <w:sz w:val="19"/>
          <w:szCs w:val="19"/>
          <w:lang w:val="en-GB"/>
        </w:rPr>
        <w:t>// (4*100)/2 = 200 MHz</w:t>
      </w:r>
    </w:p>
    <w:p w14:paraId="049CCA59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#endif</w:t>
      </w:r>
    </w:p>
    <w:p w14:paraId="0E0B788D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PLL1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Enable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691C5FE2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009756D1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LTDC </w:t>
      </w:r>
      <w:proofErr w:type="spellStart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clk</w:t>
      </w:r>
      <w:proofErr w:type="spellEnd"/>
    </w:p>
    <w:p w14:paraId="48EA511D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PLL3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DivM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(12);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16/12 = 1.333MHz source for PLL3</w:t>
      </w:r>
    </w:p>
    <w:p w14:paraId="6036A06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PLL3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SetupInteger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(246, 6, 6, 6);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(1.333*231)/6 = 51.333 MHz</w:t>
      </w:r>
    </w:p>
    <w:p w14:paraId="2AB5413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(1.333*246)/6 = 54,6653 MHz</w:t>
      </w:r>
    </w:p>
    <w:p w14:paraId="069325EF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PLL3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Enable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5623049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873C24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FMC </w:t>
      </w:r>
      <w:proofErr w:type="spellStart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clk</w:t>
      </w:r>
      <w:proofErr w:type="spellEnd"/>
    </w:p>
    <w:p w14:paraId="2BF06107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DivM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(4);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16/4 = 4MHz source for PLL2</w:t>
      </w:r>
    </w:p>
    <w:p w14:paraId="3FC71778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SetupInteger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(180, 4, 11, 3);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(4*180)/3 = 240 MHz</w:t>
      </w:r>
    </w:p>
    <w:p w14:paraId="53DC2CD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PLL2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Enable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40B0EA3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E15AC46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SYSClkSource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eSysClkSource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PLL1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  <w:proofErr w:type="spellStart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pll</w:t>
      </w:r>
      <w:proofErr w:type="spellEnd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 </w:t>
      </w:r>
      <w:proofErr w:type="spellStart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P_clk</w:t>
      </w:r>
      <w:proofErr w:type="spellEnd"/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;</w:t>
      </w:r>
    </w:p>
    <w:p w14:paraId="007EDC0A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SCGU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P1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hwSCGU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ePDivisor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P_2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DCC209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SCGU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P2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hwSCGU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ePDivisor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P_2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B0BC442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SCGU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P3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hwSCGU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ePDivisor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P_2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D74F72C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SCGU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P4</w:t>
      </w:r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Clk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hwSCGU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ePDivisor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P_2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B3B3764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49C8BA17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gram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HSI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eHSI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Off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off </w:t>
      </w:r>
    </w:p>
    <w:p w14:paraId="3497D820" w14:textId="77777777" w:rsidR="00943E5D" w:rsidRPr="007A6F60" w:rsidRDefault="00943E5D" w:rsidP="00943E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gramStart"/>
      <w:r w:rsidRPr="007A6F60">
        <w:rPr>
          <w:rFonts w:ascii="Cascadia Mono" w:hAnsi="Cascadia Mono" w:cs="Cascadia Mono"/>
          <w:color w:val="C8C8C8"/>
          <w:sz w:val="19"/>
          <w:szCs w:val="19"/>
          <w:lang w:val="en-GB"/>
        </w:rPr>
        <w:t>CC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CSI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hwCC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eHSE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Off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off </w:t>
      </w:r>
    </w:p>
    <w:p w14:paraId="27B22721" w14:textId="404B2050" w:rsidR="00943E5D" w:rsidRPr="007A6F60" w:rsidRDefault="00943E5D" w:rsidP="00943E5D">
      <w:pPr>
        <w:rPr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CA248EF" w14:textId="392D11CA" w:rsidR="00013C78" w:rsidRPr="007A6F60" w:rsidRDefault="00943E5D" w:rsidP="00013C78">
      <w:pPr>
        <w:rPr>
          <w:lang w:val="en-GB"/>
        </w:rPr>
      </w:pPr>
      <w:r w:rsidRPr="007A6F60">
        <w:rPr>
          <w:lang w:val="en-GB"/>
        </w:rPr>
        <w:lastRenderedPageBreak/>
        <w:t xml:space="preserve">Simple </w:t>
      </w:r>
      <w:proofErr w:type="spellStart"/>
      <w:r w:rsidRPr="007A6F60">
        <w:rPr>
          <w:lang w:val="en-GB"/>
        </w:rPr>
        <w:t>uhh</w:t>
      </w:r>
      <w:proofErr w:type="spellEnd"/>
      <w:r w:rsidRPr="007A6F60">
        <w:rPr>
          <w:lang w:val="en-GB"/>
        </w:rPr>
        <w:t>.</w:t>
      </w:r>
    </w:p>
    <w:p w14:paraId="256E0AB4" w14:textId="07472929" w:rsidR="00BE3139" w:rsidRPr="007A6F60" w:rsidRDefault="00943E5D" w:rsidP="00943E5D">
      <w:pPr>
        <w:pStyle w:val="Overskrift2"/>
        <w:rPr>
          <w:lang w:val="en-GB"/>
        </w:rPr>
      </w:pPr>
      <w:r w:rsidRPr="007A6F60">
        <w:rPr>
          <w:lang w:val="en-GB"/>
        </w:rPr>
        <w:t>The Riverdi STM32.</w:t>
      </w:r>
    </w:p>
    <w:p w14:paraId="1327E2B2" w14:textId="231E0F5A" w:rsidR="00943E5D" w:rsidRPr="007A6F60" w:rsidRDefault="00943E5D" w:rsidP="00943E5D">
      <w:pPr>
        <w:rPr>
          <w:lang w:val="en-GB"/>
        </w:rPr>
      </w:pPr>
      <w:r w:rsidRPr="007A6F60">
        <w:rPr>
          <w:lang w:val="en-GB"/>
        </w:rPr>
        <w:t>Before we get into the graphics, we need to power up the display backlight</w:t>
      </w:r>
      <w:r w:rsidR="00A378FC">
        <w:rPr>
          <w:lang w:val="en-GB"/>
        </w:rPr>
        <w:t xml:space="preserve"> and the graphic HW interface.</w:t>
      </w:r>
    </w:p>
    <w:p w14:paraId="47E6264F" w14:textId="34EEA6B1" w:rsidR="00943E5D" w:rsidRPr="007A6F60" w:rsidRDefault="00943E5D" w:rsidP="00943E5D">
      <w:pPr>
        <w:pStyle w:val="Overskrift4"/>
        <w:rPr>
          <w:lang w:val="en-GB"/>
        </w:rPr>
      </w:pPr>
      <w:r w:rsidRPr="007A6F60">
        <w:rPr>
          <w:lang w:val="en-GB"/>
        </w:rPr>
        <w:t>Backlight.</w:t>
      </w:r>
    </w:p>
    <w:p w14:paraId="158EF95B" w14:textId="4304E7F6" w:rsidR="00943E5D" w:rsidRPr="007A6F60" w:rsidRDefault="007A6F60" w:rsidP="00943E5D">
      <w:pPr>
        <w:rPr>
          <w:lang w:val="en-GB"/>
        </w:rPr>
      </w:pPr>
      <w:proofErr w:type="spellStart"/>
      <w:r w:rsidRPr="007A6F60">
        <w:rPr>
          <w:lang w:val="en-GB"/>
        </w:rPr>
        <w:t>TFTDisplay.h</w:t>
      </w:r>
      <w:proofErr w:type="spellEnd"/>
      <w:r w:rsidRPr="007A6F60">
        <w:rPr>
          <w:lang w:val="en-GB"/>
        </w:rPr>
        <w:t xml:space="preserve"> and </w:t>
      </w:r>
      <w:proofErr w:type="spellStart"/>
      <w:r w:rsidRPr="007A6F60">
        <w:rPr>
          <w:lang w:val="en-GB"/>
        </w:rPr>
        <w:t>TFTDisplay</w:t>
      </w:r>
      <w:proofErr w:type="spellEnd"/>
      <w:r w:rsidRPr="007A6F60">
        <w:rPr>
          <w:lang w:val="en-GB"/>
        </w:rPr>
        <w:t xml:space="preserve"> object handles the backlight.</w:t>
      </w:r>
    </w:p>
    <w:p w14:paraId="739E7DD4" w14:textId="0BD25019" w:rsidR="007A6F60" w:rsidRPr="007A6F60" w:rsidRDefault="007A6F60" w:rsidP="00943E5D">
      <w:pPr>
        <w:rPr>
          <w:lang w:val="en-GB"/>
        </w:rPr>
      </w:pPr>
      <w:r w:rsidRPr="007A6F60">
        <w:rPr>
          <w:lang w:val="en-GB"/>
        </w:rPr>
        <w:t>Riverdi STM32 uses a buck HW driver connected to TIM15 CH1, the PWM can adjust the intensity.</w:t>
      </w:r>
    </w:p>
    <w:p w14:paraId="1F4F4D14" w14:textId="429F6971" w:rsidR="007A6F60" w:rsidRPr="007A6F60" w:rsidRDefault="007A6F60" w:rsidP="00943E5D">
      <w:pPr>
        <w:rPr>
          <w:lang w:val="en-GB"/>
        </w:rPr>
      </w:pPr>
      <w:proofErr w:type="spellStart"/>
      <w:r w:rsidRPr="007A6F60">
        <w:rPr>
          <w:lang w:val="en-GB"/>
        </w:rPr>
        <w:t>Timers.h</w:t>
      </w:r>
      <w:proofErr w:type="spellEnd"/>
      <w:r w:rsidRPr="007A6F60">
        <w:rPr>
          <w:lang w:val="en-GB"/>
        </w:rPr>
        <w:t xml:space="preserve"> defines the timer drivers.</w:t>
      </w:r>
    </w:p>
    <w:p w14:paraId="381CCCF7" w14:textId="67B0AE6F" w:rsidR="007A6F60" w:rsidRPr="007A6F60" w:rsidRDefault="007A6F60" w:rsidP="00943E5D">
      <w:pPr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proofErr w:type="spellStart"/>
      <w:proofErr w:type="gram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Timer15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eInputClk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Internal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3A881F8F" w14:textId="002C6629" w:rsidR="007A6F60" w:rsidRPr="007A6F60" w:rsidRDefault="007A6F60" w:rsidP="00943E5D">
      <w:pPr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This configures it</w:t>
      </w:r>
    </w:p>
    <w:p w14:paraId="0DE77CB2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Prescaler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FindPrescalerValue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(5000'00));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1MHz</w:t>
      </w:r>
    </w:p>
    <w:p w14:paraId="04A782B2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Periode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(999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294DABD3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Mode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(1, </w:t>
      </w:r>
      <w:proofErr w:type="gramStart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Timer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proofErr w:type="spellStart"/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eMode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 w:rsidRPr="007A6F60">
        <w:rPr>
          <w:rFonts w:ascii="Cascadia Mono" w:hAnsi="Cascadia Mono" w:cs="Cascadia Mono"/>
          <w:color w:val="B8D7A3"/>
          <w:sz w:val="19"/>
          <w:szCs w:val="19"/>
          <w:lang w:val="en-GB"/>
        </w:rPr>
        <w:t>PWM1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set CCR1 to PWM1</w:t>
      </w:r>
    </w:p>
    <w:p w14:paraId="23C58A3B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Compare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(1, 200); </w:t>
      </w:r>
      <w:r w:rsidRPr="007A6F60">
        <w:rPr>
          <w:rFonts w:ascii="Cascadia Mono" w:hAnsi="Cascadia Mono" w:cs="Cascadia Mono"/>
          <w:color w:val="008000"/>
          <w:sz w:val="19"/>
          <w:szCs w:val="19"/>
          <w:lang w:val="en-GB"/>
        </w:rPr>
        <w:t>// set CCR1 to xxx</w:t>
      </w:r>
    </w:p>
    <w:p w14:paraId="3FCC0C18" w14:textId="77777777" w:rsidR="007A6F60" w:rsidRPr="007A6F60" w:rsidRDefault="007A6F60" w:rsidP="00943E5D">
      <w:pPr>
        <w:rPr>
          <w:lang w:val="en-GB"/>
        </w:rPr>
      </w:pPr>
    </w:p>
    <w:p w14:paraId="60553684" w14:textId="3E150ABD" w:rsidR="007A6F60" w:rsidRPr="007A6F60" w:rsidRDefault="007A6F60" w:rsidP="00943E5D">
      <w:pPr>
        <w:rPr>
          <w:lang w:val="en-GB"/>
        </w:rPr>
      </w:pPr>
      <w:r w:rsidRPr="007A6F60">
        <w:rPr>
          <w:lang w:val="en-GB"/>
        </w:rPr>
        <w:t>The function</w:t>
      </w:r>
    </w:p>
    <w:p w14:paraId="4D8C9E5B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Intencity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7A6F60">
        <w:rPr>
          <w:rFonts w:ascii="Cascadia Mono" w:hAnsi="Cascadia Mono" w:cs="Cascadia Mono"/>
          <w:color w:val="4EC9B0"/>
          <w:sz w:val="19"/>
          <w:szCs w:val="19"/>
          <w:lang w:val="en-GB"/>
        </w:rPr>
        <w:t>uint16_t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7A6F60">
        <w:rPr>
          <w:rFonts w:ascii="Cascadia Mono" w:hAnsi="Cascadia Mono" w:cs="Cascadia Mono"/>
          <w:color w:val="9A9A9A"/>
          <w:sz w:val="19"/>
          <w:szCs w:val="19"/>
          <w:lang w:val="en-GB"/>
        </w:rPr>
        <w:t>value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26A3F016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7A3E4C76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 w:rsidRPr="007A6F60">
        <w:rPr>
          <w:rFonts w:ascii="Cascadia Mono" w:hAnsi="Cascadia Mono" w:cs="Cascadia Mono"/>
          <w:color w:val="9A9A9A"/>
          <w:sz w:val="19"/>
          <w:szCs w:val="19"/>
          <w:lang w:val="en-GB"/>
        </w:rPr>
        <w:t>value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0)</w:t>
      </w:r>
    </w:p>
    <w:p w14:paraId="43084E37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30AD7DDB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Stop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0AC2074A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gramStart"/>
      <w:r w:rsidRPr="007A6F60"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  <w:proofErr w:type="gramEnd"/>
    </w:p>
    <w:p w14:paraId="509E555C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53D7C17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Compare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(1, </w:t>
      </w:r>
      <w:r w:rsidRPr="007A6F60">
        <w:rPr>
          <w:rFonts w:ascii="Cascadia Mono" w:hAnsi="Cascadia Mono" w:cs="Cascadia Mono"/>
          <w:color w:val="9A9A9A"/>
          <w:sz w:val="19"/>
          <w:szCs w:val="19"/>
          <w:lang w:val="en-GB"/>
        </w:rPr>
        <w:t>value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02CE7E1D" w14:textId="77777777" w:rsidR="007A6F60" w:rsidRPr="007A6F60" w:rsidRDefault="007A6F60" w:rsidP="007A6F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 w:rsidRPr="007A6F60">
        <w:rPr>
          <w:rFonts w:ascii="Cascadia Mono" w:hAnsi="Cascadia Mono" w:cs="Cascadia Mono"/>
          <w:color w:val="DADADA"/>
          <w:sz w:val="19"/>
          <w:szCs w:val="19"/>
          <w:lang w:val="en-GB"/>
        </w:rPr>
        <w:t>TimBackLight</w:t>
      </w: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7A6F60">
        <w:rPr>
          <w:rFonts w:ascii="Cascadia Mono" w:hAnsi="Cascadia Mono" w:cs="Cascadia Mono"/>
          <w:color w:val="DCDCAA"/>
          <w:sz w:val="19"/>
          <w:szCs w:val="19"/>
          <w:lang w:val="en-GB"/>
        </w:rPr>
        <w:t>Start</w:t>
      </w:r>
      <w:proofErr w:type="spellEnd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Start"/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  <w:proofErr w:type="gramEnd"/>
    </w:p>
    <w:p w14:paraId="50C36A59" w14:textId="46C8C666" w:rsidR="007A6F60" w:rsidRPr="007A6F60" w:rsidRDefault="007A6F60" w:rsidP="007A6F60">
      <w:pPr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9EE3DCE" w14:textId="1D699DE9" w:rsidR="007A6F60" w:rsidRPr="007A6F60" w:rsidRDefault="007A6F60" w:rsidP="007A6F60">
      <w:pPr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7A6F60">
        <w:rPr>
          <w:rFonts w:ascii="Cascadia Mono" w:hAnsi="Cascadia Mono" w:cs="Cascadia Mono"/>
          <w:color w:val="000000"/>
          <w:sz w:val="19"/>
          <w:szCs w:val="19"/>
          <w:lang w:val="en-GB"/>
        </w:rPr>
        <w:t>Handles intensity.</w:t>
      </w:r>
    </w:p>
    <w:p w14:paraId="2231D4E1" w14:textId="77777777" w:rsidR="007538BF" w:rsidRDefault="007538BF">
      <w:pPr>
        <w:rPr>
          <w:rFonts w:asciiTheme="majorHAnsi" w:eastAsiaTheme="majorEastAsia" w:hAnsiTheme="majorHAnsi" w:cstheme="majorBidi"/>
          <w:i/>
          <w:iCs/>
          <w:sz w:val="30"/>
          <w:szCs w:val="30"/>
          <w:lang w:val="en-GB"/>
        </w:rPr>
      </w:pPr>
      <w:r>
        <w:rPr>
          <w:lang w:val="en-GB"/>
        </w:rPr>
        <w:br w:type="page"/>
      </w:r>
    </w:p>
    <w:p w14:paraId="1D9B7BD3" w14:textId="269E4E62" w:rsidR="00943E5D" w:rsidRDefault="00B80300" w:rsidP="00B80300">
      <w:pPr>
        <w:pStyle w:val="Overskrift4"/>
        <w:rPr>
          <w:lang w:val="en-GB"/>
        </w:rPr>
      </w:pPr>
      <w:r>
        <w:rPr>
          <w:lang w:val="en-GB"/>
        </w:rPr>
        <w:lastRenderedPageBreak/>
        <w:t>DSI and LTDC</w:t>
      </w:r>
    </w:p>
    <w:p w14:paraId="2C2BDCD0" w14:textId="3F5B4987" w:rsidR="00B80300" w:rsidRDefault="007538BF" w:rsidP="00B80300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1189CD" wp14:editId="2C209191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5472430" cy="2049780"/>
            <wp:effectExtent l="0" t="0" r="0" b="7620"/>
            <wp:wrapTopAndBottom/>
            <wp:docPr id="1925098382" name="Billede 1" descr="Et billede, der indeholder tekst, skærmbillede, Rektangel, flashhukommel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98382" name="Billede 1" descr="Et billede, der indeholder tekst, skærmbillede, Rektangel, flashhukommels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300">
        <w:rPr>
          <w:lang w:val="en-GB"/>
        </w:rPr>
        <w:t>The HW uses the DSI interface with 2 active lanes. To feed the DSI, STM32H7 have the LTDC interface.</w:t>
      </w:r>
    </w:p>
    <w:p w14:paraId="15002D65" w14:textId="0E11E23A" w:rsidR="007538BF" w:rsidRDefault="007538BF" w:rsidP="00B80300">
      <w:pPr>
        <w:rPr>
          <w:lang w:val="en-GB"/>
        </w:rPr>
      </w:pPr>
    </w:p>
    <w:p w14:paraId="761F4F74" w14:textId="08151839" w:rsidR="007538BF" w:rsidRDefault="007538BF" w:rsidP="00B80300">
      <w:pPr>
        <w:rPr>
          <w:lang w:val="en-GB"/>
        </w:rPr>
      </w:pPr>
      <w:r>
        <w:rPr>
          <w:lang w:val="en-GB"/>
        </w:rPr>
        <w:t xml:space="preserve">The code is in </w:t>
      </w:r>
      <w:proofErr w:type="spellStart"/>
      <w:r>
        <w:rPr>
          <w:lang w:val="en-GB"/>
        </w:rPr>
        <w:t>hwDSI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hwLTDC</w:t>
      </w:r>
      <w:proofErr w:type="spellEnd"/>
    </w:p>
    <w:p w14:paraId="2A2C9963" w14:textId="741D90DA" w:rsidR="00B80300" w:rsidRDefault="00B80300" w:rsidP="00B803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4495DE" wp14:editId="08A66FD9">
            <wp:extent cx="721995" cy="1293495"/>
            <wp:effectExtent l="0" t="0" r="1905" b="1905"/>
            <wp:docPr id="1355892841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BE9B" w14:textId="07905886" w:rsidR="00B80300" w:rsidRDefault="00B80300" w:rsidP="00B80300">
      <w:pPr>
        <w:rPr>
          <w:lang w:val="en-GB"/>
        </w:rPr>
      </w:pPr>
      <w:r>
        <w:rPr>
          <w:lang w:val="en-GB"/>
        </w:rPr>
        <w:t xml:space="preserve">Look at the code, it took some hard work to get it working </w:t>
      </w:r>
      <w:r w:rsidRPr="00B8030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GB"/>
        </w:rPr>
        <w:t xml:space="preserve"> and is not fully tested to the corners.</w:t>
      </w:r>
    </w:p>
    <w:p w14:paraId="7D8B299B" w14:textId="694B07F3" w:rsidR="00B80300" w:rsidRDefault="00B80300" w:rsidP="00B80300">
      <w:pPr>
        <w:rPr>
          <w:lang w:val="en-GB"/>
        </w:rPr>
      </w:pPr>
      <w:proofErr w:type="spellStart"/>
      <w:r>
        <w:rPr>
          <w:lang w:val="en-GB"/>
        </w:rPr>
        <w:t>TFTDisplay</w:t>
      </w:r>
      <w:proofErr w:type="spellEnd"/>
      <w:r>
        <w:rPr>
          <w:lang w:val="en-GB"/>
        </w:rPr>
        <w:t xml:space="preserve"> calls </w:t>
      </w:r>
      <w:proofErr w:type="spellStart"/>
      <w:proofErr w:type="gramStart"/>
      <w:r>
        <w:rPr>
          <w:lang w:val="en-GB"/>
        </w:rPr>
        <w:t>hwLTDC</w:t>
      </w:r>
      <w:proofErr w:type="spellEnd"/>
      <w:r>
        <w:rPr>
          <w:lang w:val="en-GB"/>
        </w:rPr>
        <w:t>::</w:t>
      </w:r>
      <w:proofErr w:type="gramEnd"/>
      <w:r>
        <w:rPr>
          <w:lang w:val="en-GB"/>
        </w:rPr>
        <w:t>Init to set it all up.</w:t>
      </w:r>
    </w:p>
    <w:p w14:paraId="2D48B403" w14:textId="1FD2DCEA" w:rsidR="00B80300" w:rsidRDefault="00B80300" w:rsidP="00B80300">
      <w:pPr>
        <w:pStyle w:val="Overskrift3"/>
        <w:rPr>
          <w:lang w:val="en-GB"/>
        </w:rPr>
      </w:pPr>
      <w:r>
        <w:rPr>
          <w:lang w:val="en-GB"/>
        </w:rPr>
        <w:t>Touch controller</w:t>
      </w:r>
    </w:p>
    <w:p w14:paraId="38C879C5" w14:textId="77777777" w:rsidR="00B80300" w:rsidRDefault="00B80300" w:rsidP="00B80300">
      <w:pPr>
        <w:rPr>
          <w:lang w:val="en-GB"/>
        </w:rPr>
      </w:pPr>
    </w:p>
    <w:p w14:paraId="6260B620" w14:textId="403886EE" w:rsidR="00B80300" w:rsidRDefault="00B80300" w:rsidP="00B80300">
      <w:pPr>
        <w:rPr>
          <w:lang w:val="en-GB"/>
        </w:rPr>
      </w:pPr>
      <w:r>
        <w:rPr>
          <w:lang w:val="en-GB"/>
        </w:rPr>
        <w:t>To be continued</w:t>
      </w:r>
    </w:p>
    <w:p w14:paraId="52A7CE3C" w14:textId="77777777" w:rsidR="00B80300" w:rsidRPr="00B80300" w:rsidRDefault="00B80300" w:rsidP="00B80300">
      <w:pPr>
        <w:rPr>
          <w:lang w:val="en-GB"/>
        </w:rPr>
      </w:pPr>
    </w:p>
    <w:sectPr w:rsidR="00B80300" w:rsidRPr="00B80300" w:rsidSect="0072254A">
      <w:footerReference w:type="default" r:id="rId13"/>
      <w:pgSz w:w="11906" w:h="16838" w:code="9"/>
      <w:pgMar w:top="1440" w:right="1644" w:bottom="1440" w:left="16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2A144" w14:textId="77777777" w:rsidR="00B614A5" w:rsidRDefault="00B614A5">
      <w:pPr>
        <w:spacing w:after="0" w:line="240" w:lineRule="auto"/>
      </w:pPr>
      <w:r>
        <w:separator/>
      </w:r>
    </w:p>
  </w:endnote>
  <w:endnote w:type="continuationSeparator" w:id="0">
    <w:p w14:paraId="1B5CC2B4" w14:textId="77777777" w:rsidR="00B614A5" w:rsidRDefault="00B61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EB599" w14:textId="77777777" w:rsidR="001638F6" w:rsidRDefault="00844483">
    <w:pPr>
      <w:pStyle w:val="Sidefod"/>
    </w:pPr>
    <w:r>
      <w:rPr>
        <w:lang w:bidi="da-DK"/>
      </w:rPr>
      <w:t xml:space="preserve">SIDE </w:t>
    </w:r>
    <w:r>
      <w:rPr>
        <w:lang w:bidi="da-DK"/>
      </w:rPr>
      <w:fldChar w:fldCharType="begin"/>
    </w:r>
    <w:r>
      <w:rPr>
        <w:lang w:bidi="da-DK"/>
      </w:rPr>
      <w:instrText xml:space="preserve"> PAGE  \* Arabic  \* MERGEFORMAT </w:instrText>
    </w:r>
    <w:r>
      <w:rPr>
        <w:lang w:bidi="da-DK"/>
      </w:rPr>
      <w:fldChar w:fldCharType="separate"/>
    </w:r>
    <w:r w:rsidR="00B27EDF">
      <w:rPr>
        <w:noProof/>
        <w:lang w:bidi="da-DK"/>
      </w:rPr>
      <w:t>1</w:t>
    </w:r>
    <w:r>
      <w:rPr>
        <w:lang w:bidi="da-DK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C665B" w14:textId="77777777" w:rsidR="00B614A5" w:rsidRDefault="00B614A5">
      <w:pPr>
        <w:spacing w:after="0" w:line="240" w:lineRule="auto"/>
      </w:pPr>
      <w:r>
        <w:separator/>
      </w:r>
    </w:p>
  </w:footnote>
  <w:footnote w:type="continuationSeparator" w:id="0">
    <w:p w14:paraId="63D1D5F5" w14:textId="77777777" w:rsidR="00B614A5" w:rsidRDefault="00B614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Opstilling-punktteg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B10294"/>
    <w:multiLevelType w:val="hybridMultilevel"/>
    <w:tmpl w:val="4C5E42C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0042F2"/>
    <w:multiLevelType w:val="hybridMultilevel"/>
    <w:tmpl w:val="F5CC24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4760DA7"/>
    <w:multiLevelType w:val="hybridMultilevel"/>
    <w:tmpl w:val="365A7C50"/>
    <w:lvl w:ilvl="0" w:tplc="E056F50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51043C67"/>
    <w:multiLevelType w:val="hybridMultilevel"/>
    <w:tmpl w:val="25408B3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85E3F"/>
    <w:multiLevelType w:val="hybridMultilevel"/>
    <w:tmpl w:val="B140887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72798031">
    <w:abstractNumId w:val="9"/>
  </w:num>
  <w:num w:numId="2" w16cid:durableId="1300259826">
    <w:abstractNumId w:val="9"/>
  </w:num>
  <w:num w:numId="3" w16cid:durableId="1722947569">
    <w:abstractNumId w:val="8"/>
  </w:num>
  <w:num w:numId="4" w16cid:durableId="1852139148">
    <w:abstractNumId w:val="8"/>
  </w:num>
  <w:num w:numId="5" w16cid:durableId="1777019550">
    <w:abstractNumId w:val="9"/>
  </w:num>
  <w:num w:numId="6" w16cid:durableId="2082361878">
    <w:abstractNumId w:val="8"/>
  </w:num>
  <w:num w:numId="7" w16cid:durableId="707219494">
    <w:abstractNumId w:val="12"/>
  </w:num>
  <w:num w:numId="8" w16cid:durableId="1518345487">
    <w:abstractNumId w:val="10"/>
  </w:num>
  <w:num w:numId="9" w16cid:durableId="430593888">
    <w:abstractNumId w:val="16"/>
  </w:num>
  <w:num w:numId="10" w16cid:durableId="2042784574">
    <w:abstractNumId w:val="14"/>
  </w:num>
  <w:num w:numId="11" w16cid:durableId="445584819">
    <w:abstractNumId w:val="20"/>
  </w:num>
  <w:num w:numId="12" w16cid:durableId="115032725">
    <w:abstractNumId w:val="19"/>
  </w:num>
  <w:num w:numId="13" w16cid:durableId="337657396">
    <w:abstractNumId w:val="7"/>
  </w:num>
  <w:num w:numId="14" w16cid:durableId="1429153484">
    <w:abstractNumId w:val="6"/>
  </w:num>
  <w:num w:numId="15" w16cid:durableId="1827436695">
    <w:abstractNumId w:val="5"/>
  </w:num>
  <w:num w:numId="16" w16cid:durableId="760641541">
    <w:abstractNumId w:val="4"/>
  </w:num>
  <w:num w:numId="17" w16cid:durableId="240338646">
    <w:abstractNumId w:val="3"/>
  </w:num>
  <w:num w:numId="18" w16cid:durableId="806512791">
    <w:abstractNumId w:val="2"/>
  </w:num>
  <w:num w:numId="19" w16cid:durableId="553389943">
    <w:abstractNumId w:val="1"/>
  </w:num>
  <w:num w:numId="20" w16cid:durableId="673458431">
    <w:abstractNumId w:val="0"/>
  </w:num>
  <w:num w:numId="21" w16cid:durableId="1198349533">
    <w:abstractNumId w:val="18"/>
  </w:num>
  <w:num w:numId="22" w16cid:durableId="1543011016">
    <w:abstractNumId w:val="13"/>
  </w:num>
  <w:num w:numId="23" w16cid:durableId="144510416">
    <w:abstractNumId w:val="11"/>
  </w:num>
  <w:num w:numId="24" w16cid:durableId="1390836363">
    <w:abstractNumId w:val="15"/>
  </w:num>
  <w:num w:numId="25" w16cid:durableId="702053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33"/>
    <w:rsid w:val="00013C78"/>
    <w:rsid w:val="000748AA"/>
    <w:rsid w:val="001638F6"/>
    <w:rsid w:val="001A2000"/>
    <w:rsid w:val="003209D6"/>
    <w:rsid w:val="00334A73"/>
    <w:rsid w:val="003422FF"/>
    <w:rsid w:val="003D2533"/>
    <w:rsid w:val="003E46F4"/>
    <w:rsid w:val="003F5216"/>
    <w:rsid w:val="00443D36"/>
    <w:rsid w:val="004952C4"/>
    <w:rsid w:val="005A1C5A"/>
    <w:rsid w:val="00690EFD"/>
    <w:rsid w:val="007021DE"/>
    <w:rsid w:val="0072254A"/>
    <w:rsid w:val="00732607"/>
    <w:rsid w:val="007538BF"/>
    <w:rsid w:val="00756939"/>
    <w:rsid w:val="007A6F60"/>
    <w:rsid w:val="00844483"/>
    <w:rsid w:val="00934F1C"/>
    <w:rsid w:val="00943E5D"/>
    <w:rsid w:val="00945353"/>
    <w:rsid w:val="009D2231"/>
    <w:rsid w:val="00A122DB"/>
    <w:rsid w:val="00A378FC"/>
    <w:rsid w:val="00AD165F"/>
    <w:rsid w:val="00B27EDF"/>
    <w:rsid w:val="00B47B7A"/>
    <w:rsid w:val="00B614A5"/>
    <w:rsid w:val="00B646B8"/>
    <w:rsid w:val="00B80300"/>
    <w:rsid w:val="00BE3139"/>
    <w:rsid w:val="00C01C9F"/>
    <w:rsid w:val="00C80BD4"/>
    <w:rsid w:val="00CF3A42"/>
    <w:rsid w:val="00D5413C"/>
    <w:rsid w:val="00DC07A3"/>
    <w:rsid w:val="00E11B8A"/>
    <w:rsid w:val="00E60E80"/>
    <w:rsid w:val="00F677F9"/>
    <w:rsid w:val="00F9658F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4D241A3"/>
  <w15:chartTrackingRefBased/>
  <w15:docId w15:val="{DEA622C3-8B0B-4F54-BB9A-04FAA5E27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da-DK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139"/>
  </w:style>
  <w:style w:type="paragraph" w:styleId="Overskrift1">
    <w:name w:val="heading 1"/>
    <w:basedOn w:val="Normal"/>
    <w:next w:val="Normal"/>
    <w:link w:val="Overskrift1Tegn"/>
    <w:uiPriority w:val="9"/>
    <w:qFormat/>
    <w:rsid w:val="00BE313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E313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E313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E313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BE31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E313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E31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E313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E313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Lysskygge">
    <w:name w:val="Light Shading"/>
    <w:basedOn w:val="Tabel-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oplysninger">
    <w:name w:val="Kontaktoplysninger"/>
    <w:basedOn w:val="Normal"/>
    <w:uiPriority w:val="4"/>
    <w:pPr>
      <w:spacing w:before="360" w:after="0"/>
      <w:contextualSpacing/>
      <w:jc w:val="center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BE3139"/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E3139"/>
    <w:rPr>
      <w:rFonts w:asciiTheme="majorHAnsi" w:eastAsiaTheme="majorEastAsia" w:hAnsiTheme="majorHAnsi" w:cstheme="majorBidi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BE3139"/>
    <w:rPr>
      <w:rFonts w:asciiTheme="majorHAnsi" w:eastAsiaTheme="majorEastAsia" w:hAnsiTheme="majorHAnsi" w:cstheme="majorBidi"/>
      <w:sz w:val="32"/>
      <w:szCs w:val="32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BE3139"/>
    <w:rPr>
      <w:rFonts w:asciiTheme="majorHAnsi" w:eastAsiaTheme="majorEastAsia" w:hAnsiTheme="majorHAnsi" w:cstheme="majorBidi"/>
      <w:sz w:val="28"/>
      <w:szCs w:val="28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E3139"/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Opstilling-punkttegn">
    <w:name w:val="List Bullet"/>
    <w:basedOn w:val="Normal"/>
    <w:uiPriority w:val="7"/>
    <w:unhideWhenUsed/>
    <w:pPr>
      <w:numPr>
        <w:numId w:val="5"/>
      </w:numPr>
    </w:pPr>
  </w:style>
  <w:style w:type="paragraph" w:styleId="Opstilling-talellerbogst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Normal"/>
    <w:next w:val="Normal"/>
    <w:link w:val="TitelTegn"/>
    <w:uiPriority w:val="10"/>
    <w:qFormat/>
    <w:rsid w:val="00BE3139"/>
    <w:pPr>
      <w:pBdr>
        <w:top w:val="single" w:sz="6" w:space="8" w:color="CD532D" w:themeColor="accent3"/>
        <w:bottom w:val="single" w:sz="6" w:space="8" w:color="CD532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character" w:customStyle="1" w:styleId="TitelTegn">
    <w:name w:val="Titel Tegn"/>
    <w:basedOn w:val="Standardskrifttypeiafsnit"/>
    <w:link w:val="Titel"/>
    <w:uiPriority w:val="10"/>
    <w:rsid w:val="00BE3139"/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E3139"/>
    <w:pPr>
      <w:numPr>
        <w:ilvl w:val="1"/>
      </w:numPr>
      <w:jc w:val="center"/>
    </w:pPr>
    <w:rPr>
      <w:color w:val="4D322D" w:themeColor="text2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E3139"/>
    <w:rPr>
      <w:color w:val="4D322D" w:themeColor="text2"/>
      <w:sz w:val="28"/>
      <w:szCs w:val="28"/>
    </w:rPr>
  </w:style>
  <w:style w:type="paragraph" w:customStyle="1" w:styleId="Foto">
    <w:name w:val="Foto"/>
    <w:basedOn w:val="Normal"/>
    <w:uiPriority w:val="1"/>
    <w:rsid w:val="00D5413C"/>
    <w:pPr>
      <w:spacing w:before="2400" w:after="400"/>
      <w:jc w:val="center"/>
    </w:pPr>
  </w:style>
  <w:style w:type="paragraph" w:styleId="Billedtekst">
    <w:name w:val="caption"/>
    <w:basedOn w:val="Normal"/>
    <w:next w:val="Normal"/>
    <w:uiPriority w:val="35"/>
    <w:semiHidden/>
    <w:unhideWhenUsed/>
    <w:qFormat/>
    <w:rsid w:val="00BE313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E3139"/>
    <w:rPr>
      <w:b/>
      <w:bCs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E3139"/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Overskrift">
    <w:name w:val="TOC Heading"/>
    <w:basedOn w:val="Overskrift1"/>
    <w:next w:val="Normal"/>
    <w:uiPriority w:val="39"/>
    <w:unhideWhenUsed/>
    <w:qFormat/>
    <w:rsid w:val="00BE3139"/>
    <w:pPr>
      <w:outlineLvl w:val="9"/>
    </w:pPr>
  </w:style>
  <w:style w:type="paragraph" w:styleId="Sidefod">
    <w:name w:val="footer"/>
    <w:basedOn w:val="Normal"/>
    <w:link w:val="SidefodTegn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SidefodTegn">
    <w:name w:val="Sidefod Tegn"/>
    <w:basedOn w:val="Standardskrifttypeiafsnit"/>
    <w:link w:val="Sidefod"/>
    <w:uiPriority w:val="99"/>
    <w:rsid w:val="003422FF"/>
    <w:rPr>
      <w:sz w:val="22"/>
      <w:szCs w:val="16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Indholdsfortegnelse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A122DB"/>
    <w:rPr>
      <w:rFonts w:ascii="Tahoma" w:hAnsi="Tahoma" w:cs="Tahoma"/>
      <w:szCs w:val="16"/>
    </w:rPr>
  </w:style>
  <w:style w:type="paragraph" w:styleId="Bibliografi">
    <w:name w:val="Bibliography"/>
    <w:basedOn w:val="Normal"/>
    <w:next w:val="Normal"/>
    <w:uiPriority w:val="39"/>
    <w:semiHidden/>
    <w:unhideWhenUsed/>
  </w:style>
  <w:style w:type="paragraph" w:styleId="Brdtekst3">
    <w:name w:val="Body Text 3"/>
    <w:basedOn w:val="Normal"/>
    <w:link w:val="Brdtekst3Tegn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Tabel-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-Gitter">
    <w:name w:val="Table Grid"/>
    <w:basedOn w:val="Tabel-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1A2000"/>
    <w:pPr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1A2000"/>
  </w:style>
  <w:style w:type="character" w:customStyle="1" w:styleId="Brdtekst3Tegn">
    <w:name w:val="Brødtekst 3 Tegn"/>
    <w:basedOn w:val="Standardskrifttypeiafsnit"/>
    <w:link w:val="Brdtekst3"/>
    <w:uiPriority w:val="99"/>
    <w:semiHidden/>
    <w:rsid w:val="00A122DB"/>
    <w:rPr>
      <w:szCs w:val="1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A122DB"/>
    <w:rPr>
      <w:sz w:val="22"/>
      <w:szCs w:val="16"/>
    </w:rPr>
  </w:style>
  <w:style w:type="paragraph" w:styleId="Brdtekstindrykning3">
    <w:name w:val="Body Text Indent 3"/>
    <w:basedOn w:val="Normal"/>
    <w:link w:val="Brdtekstindrykning3Tegn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uiPriority w:val="99"/>
    <w:semiHidden/>
    <w:rsid w:val="00A122DB"/>
    <w:rPr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A122DB"/>
    <w:rPr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A122DB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A122DB"/>
    <w:rPr>
      <w:b/>
      <w:bCs/>
      <w:szCs w:val="20"/>
    </w:rPr>
  </w:style>
  <w:style w:type="paragraph" w:styleId="Dokumentoversigt">
    <w:name w:val="Document Map"/>
    <w:basedOn w:val="Normal"/>
    <w:link w:val="DokumentoversigtTegn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uiPriority w:val="99"/>
    <w:semiHidden/>
    <w:rsid w:val="00A122DB"/>
    <w:rPr>
      <w:rFonts w:ascii="Segoe UI" w:hAnsi="Segoe UI" w:cs="Segoe UI"/>
      <w:szCs w:val="16"/>
    </w:rPr>
  </w:style>
  <w:style w:type="paragraph" w:styleId="Slutnotetekst">
    <w:name w:val="endnote text"/>
    <w:basedOn w:val="Normal"/>
    <w:link w:val="SlutnotetekstTegn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A122DB"/>
    <w:rPr>
      <w:szCs w:val="20"/>
    </w:rPr>
  </w:style>
  <w:style w:type="paragraph" w:styleId="Afsenderadress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A122DB"/>
    <w:rPr>
      <w:szCs w:val="20"/>
    </w:rPr>
  </w:style>
  <w:style w:type="character" w:styleId="HTML-kode">
    <w:name w:val="HTML Code"/>
    <w:basedOn w:val="Standardskrifttypeiafsni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A122DB"/>
    <w:rPr>
      <w:rFonts w:ascii="Consolas" w:hAnsi="Consolas"/>
      <w:szCs w:val="20"/>
    </w:rPr>
  </w:style>
  <w:style w:type="character" w:styleId="HTML-tastatur">
    <w:name w:val="HTML Keyboard"/>
    <w:basedOn w:val="Standardskrifttypeiafsni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krivemaskine">
    <w:name w:val="HTML Typewriter"/>
    <w:basedOn w:val="Standardskrifttypeiafsni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krotekst">
    <w:name w:val="macro"/>
    <w:link w:val="MakrotekstTegn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Tegn">
    <w:name w:val="Makrotekst Tegn"/>
    <w:basedOn w:val="Standardskrifttypeiafsnit"/>
    <w:link w:val="Makrotekst"/>
    <w:uiPriority w:val="99"/>
    <w:semiHidden/>
    <w:rsid w:val="00A122DB"/>
    <w:rPr>
      <w:rFonts w:ascii="Consolas" w:hAnsi="Consolas"/>
      <w:szCs w:val="20"/>
    </w:rPr>
  </w:style>
  <w:style w:type="paragraph" w:styleId="Almindeligtekst">
    <w:name w:val="Plain Text"/>
    <w:basedOn w:val="Normal"/>
    <w:link w:val="AlmindeligtekstTegn"/>
    <w:uiPriority w:val="99"/>
    <w:semiHidden/>
    <w:unhideWhenUsed/>
    <w:rsid w:val="00A122DB"/>
    <w:pPr>
      <w:spacing w:after="0" w:line="240" w:lineRule="auto"/>
    </w:pPr>
    <w:rPr>
      <w:rFonts w:ascii="Consolas" w:hAnsi="Consolas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semiHidden/>
    <w:rsid w:val="00A122DB"/>
    <w:rPr>
      <w:rFonts w:ascii="Consolas" w:hAnsi="Consolas"/>
      <w:szCs w:val="21"/>
    </w:rPr>
  </w:style>
  <w:style w:type="character" w:styleId="Pladsholdertekst">
    <w:name w:val="Placeholder Text"/>
    <w:basedOn w:val="Standardskrifttypeiafsnit"/>
    <w:uiPriority w:val="99"/>
    <w:semiHidden/>
    <w:rsid w:val="00A122DB"/>
    <w:rPr>
      <w:color w:val="595959" w:themeColor="text1" w:themeTint="A6"/>
    </w:rPr>
  </w:style>
  <w:style w:type="paragraph" w:styleId="Listeafsnit">
    <w:name w:val="List Paragraph"/>
    <w:basedOn w:val="Normal"/>
    <w:uiPriority w:val="34"/>
    <w:qFormat/>
    <w:rsid w:val="00BE3139"/>
    <w:pPr>
      <w:ind w:left="720"/>
      <w:contextualSpacing/>
    </w:pPr>
  </w:style>
  <w:style w:type="character" w:customStyle="1" w:styleId="Overskrift4Tegn">
    <w:name w:val="Overskrift 4 Tegn"/>
    <w:basedOn w:val="Standardskrifttypeiafsnit"/>
    <w:link w:val="Overskrift4"/>
    <w:uiPriority w:val="9"/>
    <w:rsid w:val="00BE313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E3139"/>
    <w:rPr>
      <w:rFonts w:asciiTheme="majorHAnsi" w:eastAsiaTheme="majorEastAsia" w:hAnsiTheme="majorHAnsi" w:cstheme="majorBidi"/>
      <w:sz w:val="24"/>
      <w:szCs w:val="24"/>
    </w:rPr>
  </w:style>
  <w:style w:type="character" w:styleId="Strk">
    <w:name w:val="Strong"/>
    <w:basedOn w:val="Standardskrifttypeiafsnit"/>
    <w:uiPriority w:val="22"/>
    <w:qFormat/>
    <w:rsid w:val="00BE3139"/>
    <w:rPr>
      <w:b/>
      <w:bCs/>
    </w:rPr>
  </w:style>
  <w:style w:type="character" w:styleId="Fremhv">
    <w:name w:val="Emphasis"/>
    <w:basedOn w:val="Standardskrifttypeiafsnit"/>
    <w:uiPriority w:val="20"/>
    <w:qFormat/>
    <w:rsid w:val="00BE3139"/>
    <w:rPr>
      <w:i/>
      <w:iCs/>
      <w:color w:val="000000" w:themeColor="text1"/>
    </w:rPr>
  </w:style>
  <w:style w:type="paragraph" w:styleId="Ingenafstand">
    <w:name w:val="No Spacing"/>
    <w:uiPriority w:val="1"/>
    <w:qFormat/>
    <w:rsid w:val="00BE3139"/>
    <w:pPr>
      <w:spacing w:after="0" w:line="240" w:lineRule="auto"/>
    </w:pPr>
  </w:style>
  <w:style w:type="paragraph" w:styleId="Citat">
    <w:name w:val="Quote"/>
    <w:basedOn w:val="Normal"/>
    <w:next w:val="Normal"/>
    <w:link w:val="CitatTegn"/>
    <w:uiPriority w:val="29"/>
    <w:qFormat/>
    <w:rsid w:val="00BE3139"/>
    <w:pPr>
      <w:spacing w:before="160"/>
      <w:ind w:left="720" w:right="720"/>
      <w:jc w:val="center"/>
    </w:pPr>
    <w:rPr>
      <w:i/>
      <w:iCs/>
      <w:color w:val="993D21" w:themeColor="accent3" w:themeShade="BF"/>
      <w:sz w:val="24"/>
      <w:szCs w:val="24"/>
    </w:rPr>
  </w:style>
  <w:style w:type="character" w:customStyle="1" w:styleId="CitatTegn">
    <w:name w:val="Citat Tegn"/>
    <w:basedOn w:val="Standardskrifttypeiafsnit"/>
    <w:link w:val="Citat"/>
    <w:uiPriority w:val="29"/>
    <w:rsid w:val="00BE3139"/>
    <w:rPr>
      <w:i/>
      <w:iCs/>
      <w:color w:val="993D21" w:themeColor="accent3" w:themeShade="BF"/>
      <w:sz w:val="24"/>
      <w:szCs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E313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E3139"/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styleId="Svagfremhvning">
    <w:name w:val="Subtle Emphasis"/>
    <w:basedOn w:val="Standardskrifttypeiafsnit"/>
    <w:uiPriority w:val="19"/>
    <w:qFormat/>
    <w:rsid w:val="00BE3139"/>
    <w:rPr>
      <w:i/>
      <w:iCs/>
      <w:color w:val="595959" w:themeColor="text1" w:themeTint="A6"/>
    </w:rPr>
  </w:style>
  <w:style w:type="character" w:styleId="Kraftigfremhvning">
    <w:name w:val="Intense Emphasis"/>
    <w:basedOn w:val="Standardskrifttypeiafsnit"/>
    <w:uiPriority w:val="21"/>
    <w:qFormat/>
    <w:rsid w:val="00BE3139"/>
    <w:rPr>
      <w:b/>
      <w:bCs/>
      <w:i/>
      <w:iCs/>
      <w:color w:val="auto"/>
    </w:rPr>
  </w:style>
  <w:style w:type="character" w:styleId="Svaghenvisning">
    <w:name w:val="Subtle Reference"/>
    <w:basedOn w:val="Standardskrifttypeiafsnit"/>
    <w:uiPriority w:val="31"/>
    <w:qFormat/>
    <w:rsid w:val="00BE313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Kraftighenvisning">
    <w:name w:val="Intense Reference"/>
    <w:basedOn w:val="Standardskrifttypeiafsnit"/>
    <w:uiPriority w:val="32"/>
    <w:qFormat/>
    <w:rsid w:val="00BE3139"/>
    <w:rPr>
      <w:b/>
      <w:bCs/>
      <w:caps w:val="0"/>
      <w:smallCaps/>
      <w:color w:val="auto"/>
      <w:spacing w:val="0"/>
      <w:u w:val="single"/>
    </w:rPr>
  </w:style>
  <w:style w:type="character" w:styleId="Bogenstitel">
    <w:name w:val="Book Title"/>
    <w:basedOn w:val="Standardskrifttypeiafsnit"/>
    <w:uiPriority w:val="33"/>
    <w:qFormat/>
    <w:rsid w:val="00BE3139"/>
    <w:rPr>
      <w:b/>
      <w:bCs/>
      <w:caps w:val="0"/>
      <w:smallCaps/>
      <w:spacing w:val="0"/>
    </w:rPr>
  </w:style>
  <w:style w:type="character" w:styleId="Hyperlink">
    <w:name w:val="Hyperlink"/>
    <w:basedOn w:val="Standardskrifttypeiafsnit"/>
    <w:uiPriority w:val="99"/>
    <w:unhideWhenUsed/>
    <w:rsid w:val="00BE3139"/>
    <w:rPr>
      <w:color w:val="993E2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F96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ownload.riverdi.com/RVT70HSMNWC00-B/DS_RVT70HSMNWC00-B_Rev.1.2.pdf?_gl=1*xr59zl*_ga*MTI0ODk0MDUwMy4xNzAwMzg2MDI5*_ga_7GXSNQBBQ3*MTcxMTg3MTYxOC42LjEuMTcxMTg3MTY2NS4xMy4wLjEzNTMyMjM2OTQ.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reference_manual/rm0399-stm32h745755-and-stm32h747757-advanced-armbased-32bit-mcus-stmicroelectronics.pdf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45201\AppData\Local\Microsoft\Office\16.0\DTS\da-DK%7bEE901617-22B5-4470-8A51-F0CFA3682E96%7d\%7bE7CE92E1-7110-40B8-B091-747635C4C420%7dtf16392938_win32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8BD3C-A01E-402F-B932-520DB1D19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{E7CE92E1-7110-40B8-B091-747635C4C420}tf16392938_win32.dotx</Template>
  <TotalTime>128</TotalTime>
  <Pages>1</Pages>
  <Words>856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45201</dc:creator>
  <cp:keywords/>
  <cp:lastModifiedBy>Søren Gullach</cp:lastModifiedBy>
  <cp:revision>4</cp:revision>
  <dcterms:created xsi:type="dcterms:W3CDTF">2024-06-04T09:11:00Z</dcterms:created>
  <dcterms:modified xsi:type="dcterms:W3CDTF">2024-06-04T11:20:00Z</dcterms:modified>
  <cp:version/>
</cp:coreProperties>
</file>